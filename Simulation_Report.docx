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44B1B8F0" w14:textId="77777777" w:rsidTr="00A43A5B">
        <w:trPr>
          <w:cantSplit/>
          <w:trHeight w:val="4488"/>
        </w:trPr>
        <w:tc>
          <w:tcPr>
            <w:tcW w:w="6285" w:type="dxa"/>
          </w:tcPr>
          <w:p w14:paraId="323276D8" w14:textId="1315F067" w:rsidR="00F448BC" w:rsidRDefault="007379F0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BB46624" wp14:editId="73AF86D2">
                  <wp:extent cx="3853815" cy="2135505"/>
                  <wp:effectExtent l="0" t="0" r="0" b="0"/>
                  <wp:docPr id="44309611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096118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13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506337FA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5506066C" w14:textId="6159BF61" w:rsidR="00B77317" w:rsidRPr="00CD1539" w:rsidRDefault="007379F0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tests_2 - Copy</w:t>
                  </w:r>
                </w:p>
                <w:p w14:paraId="633141C9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73B5B314" w14:textId="3E59745C" w:rsidR="00B77317" w:rsidRPr="00CD1539" w:rsidRDefault="007379F0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28 November 2025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1CA3F829" w14:textId="350DAF10" w:rsidR="00B77317" w:rsidRPr="00CD1539" w:rsidRDefault="007379F0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Test_1_static</w:t>
                  </w:r>
                </w:p>
                <w:p w14:paraId="5973F3F7" w14:textId="4C1251A7" w:rsidR="00B77317" w:rsidRPr="006A441F" w:rsidRDefault="007379F0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2F3A26F8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09674538" w14:textId="494B03A0" w:rsidR="00B77317" w:rsidRDefault="007379F0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2BFD996E" w14:textId="22ADDE09" w:rsidR="007379F0" w:rsidRDefault="001041F1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15261774" w:history="1">
                        <w:r w:rsidR="007379F0" w:rsidRPr="00EC2E97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7379F0">
                          <w:rPr>
                            <w:noProof/>
                            <w:webHidden/>
                          </w:rPr>
                          <w:tab/>
                        </w:r>
                        <w:r w:rsidR="007379F0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7379F0">
                          <w:rPr>
                            <w:noProof/>
                            <w:webHidden/>
                          </w:rPr>
                          <w:instrText xml:space="preserve"> PAGEREF _Toc215261774 \h </w:instrText>
                        </w:r>
                        <w:r w:rsidR="007379F0">
                          <w:rPr>
                            <w:noProof/>
                            <w:webHidden/>
                          </w:rPr>
                        </w:r>
                        <w:r w:rsidR="007379F0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7379F0">
                          <w:rPr>
                            <w:noProof/>
                            <w:webHidden/>
                          </w:rPr>
                          <w:t>1</w:t>
                        </w:r>
                        <w:r w:rsidR="007379F0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AF3E7A7" w14:textId="3ED3F6CB" w:rsidR="007379F0" w:rsidRDefault="007379F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15261775" w:history="1">
                        <w:r w:rsidRPr="00EC2E97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_Toc215261775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A0AD194" w14:textId="3DF05F06" w:rsidR="007379F0" w:rsidRDefault="007379F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15261776" w:history="1">
                        <w:r w:rsidRPr="00EC2E97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_Toc215261776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C16E16C" w14:textId="7486502C" w:rsidR="007379F0" w:rsidRDefault="007379F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15261777" w:history="1">
                        <w:r w:rsidRPr="00EC2E97">
                          <w:rPr>
                            <w:rStyle w:val="Hyperlink"/>
                            <w:noProof/>
                          </w:rPr>
                          <w:t>Study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_Toc215261777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4D2D117" w14:textId="2F1658E5" w:rsidR="007379F0" w:rsidRDefault="007379F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15261778" w:history="1">
                        <w:r w:rsidRPr="00EC2E97">
                          <w:rPr>
                            <w:rStyle w:val="Hyperlink"/>
                            <w:noProof/>
                          </w:rPr>
                          <w:t>Units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_Toc215261778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6AC2590" w14:textId="188938F0" w:rsidR="007379F0" w:rsidRDefault="007379F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15261779" w:history="1">
                        <w:r w:rsidRPr="00EC2E97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_Toc215261779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7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529E6B8" w14:textId="114A0CBB" w:rsidR="007379F0" w:rsidRDefault="007379F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15261780" w:history="1">
                        <w:r w:rsidRPr="00EC2E97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_Toc215261780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384FFC7" w14:textId="3911EFA6" w:rsidR="007379F0" w:rsidRDefault="007379F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15261781" w:history="1">
                        <w:r w:rsidRPr="00EC2E97">
                          <w:rPr>
                            <w:rStyle w:val="Hyperlink"/>
                            <w:noProof/>
                          </w:rPr>
                          <w:t>Connector Definitions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_Toc215261781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60555473" w14:textId="6F7D2F84" w:rsidR="007379F0" w:rsidRDefault="007379F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15261782" w:history="1">
                        <w:r w:rsidRPr="00EC2E97">
                          <w:rPr>
                            <w:rStyle w:val="Hyperlink"/>
                            <w:noProof/>
                          </w:rPr>
                          <w:t>Interaction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_Toc215261782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4495B3D7" w14:textId="56D6EE0D" w:rsidR="007379F0" w:rsidRDefault="007379F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15261783" w:history="1">
                        <w:r w:rsidRPr="00EC2E97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_Toc215261783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E2126CF" w14:textId="0F418B7F" w:rsidR="007379F0" w:rsidRDefault="007379F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15261784" w:history="1">
                        <w:r w:rsidRPr="00EC2E97">
                          <w:rPr>
                            <w:rStyle w:val="Hyperlink"/>
                            <w:noProof/>
                          </w:rPr>
                          <w:t>Sensor Details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_Toc215261784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8DA95AA" w14:textId="41AA265E" w:rsidR="007379F0" w:rsidRDefault="007379F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15261785" w:history="1">
                        <w:r w:rsidRPr="00EC2E97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_Toc215261785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4AC52A8" w14:textId="78F911A4" w:rsidR="007379F0" w:rsidRDefault="007379F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15261786" w:history="1">
                        <w:r w:rsidRPr="00EC2E97">
                          <w:rPr>
                            <w:rStyle w:val="Hyperlink"/>
                            <w:noProof/>
                          </w:rPr>
                          <w:t>Beams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_Toc215261786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15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1EBBDD7" w14:textId="16CFF511" w:rsidR="007379F0" w:rsidRDefault="007379F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15261787" w:history="1">
                        <w:r w:rsidRPr="00EC2E97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_Toc215261787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3BDEAD88" w14:textId="6EA53EAD" w:rsidR="007379F0" w:rsidRDefault="007379F0">
                      <w:pPr>
                        <w:pStyle w:val="TOC1"/>
                        <w:rPr>
                          <w:noProof/>
                          <w:kern w:val="2"/>
                          <w:sz w:val="24"/>
                          <w:szCs w:val="24"/>
                          <w:lang w:val="en-IN" w:eastAsia="en-IN"/>
                          <w14:ligatures w14:val="standardContextual"/>
                        </w:rPr>
                      </w:pPr>
                      <w:hyperlink w:anchor="_Toc215261788" w:history="1">
                        <w:r w:rsidRPr="00EC2E97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_Toc215261788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19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9D72F30" w14:textId="68B41EBC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64F5CC76" w14:textId="77777777" w:rsidR="00F448BC" w:rsidRDefault="00F448BC" w:rsidP="00A5373F"/>
        </w:tc>
      </w:tr>
      <w:tr w:rsidR="00F448BC" w14:paraId="15669EF8" w14:textId="77777777" w:rsidTr="00BE081A">
        <w:trPr>
          <w:cantSplit/>
          <w:trHeight w:val="3924"/>
        </w:trPr>
        <w:tc>
          <w:tcPr>
            <w:tcW w:w="6285" w:type="dxa"/>
          </w:tcPr>
          <w:p w14:paraId="7110A281" w14:textId="1C0334BF" w:rsidR="00C27B5D" w:rsidRDefault="007379F0" w:rsidP="00C27B5D">
            <w:pPr>
              <w:pStyle w:val="Heading1"/>
            </w:pPr>
            <w:bookmarkStart w:id="0" w:name="_Toc215261774"/>
            <w:r>
              <w:t>Description</w:t>
            </w:r>
            <w:bookmarkEnd w:id="0"/>
          </w:p>
          <w:p w14:paraId="26372E78" w14:textId="4469C0C4" w:rsidR="00F448BC" w:rsidRPr="00E65D6E" w:rsidRDefault="007379F0" w:rsidP="00FF408C">
            <w:r>
              <w:t>No Data</w:t>
            </w:r>
          </w:p>
        </w:tc>
        <w:tc>
          <w:tcPr>
            <w:tcW w:w="4713" w:type="dxa"/>
            <w:vMerge/>
          </w:tcPr>
          <w:p w14:paraId="2DFE71F5" w14:textId="77777777" w:rsidR="00F448BC" w:rsidRPr="00A33AA4" w:rsidRDefault="00F448BC" w:rsidP="00840CC7">
            <w:pPr>
              <w:pStyle w:val="TOC3"/>
            </w:pPr>
          </w:p>
        </w:tc>
      </w:tr>
    </w:tbl>
    <w:p w14:paraId="1CED5734" w14:textId="77777777"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14:paraId="347BE6B8" w14:textId="77777777" w:rsidTr="00DD03CF">
        <w:tc>
          <w:tcPr>
            <w:tcW w:w="11016" w:type="dxa"/>
          </w:tcPr>
          <w:p w14:paraId="583727D4" w14:textId="47D0EA99" w:rsidR="00343025" w:rsidRDefault="007379F0" w:rsidP="00343025">
            <w:pPr>
              <w:pStyle w:val="Heading1"/>
            </w:pPr>
            <w:bookmarkStart w:id="1" w:name="_Toc243733140"/>
            <w:bookmarkStart w:id="2" w:name="_Toc245020107"/>
            <w:bookmarkStart w:id="3" w:name="_Toc245020139"/>
            <w:bookmarkStart w:id="4" w:name="_Toc215261775"/>
            <w:r>
              <w:lastRenderedPageBreak/>
              <w:t>Assumptions</w:t>
            </w:r>
            <w:bookmarkEnd w:id="4"/>
          </w:p>
          <w:p w14:paraId="3C69735F" w14:textId="62948395" w:rsidR="00A96F2C" w:rsidRDefault="00A96F2C" w:rsidP="00A96F2C"/>
        </w:tc>
      </w:tr>
    </w:tbl>
    <w:p w14:paraId="104EE734" w14:textId="77777777"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14:paraId="5E1CB09B" w14:textId="77777777" w:rsidTr="00ED5A01">
        <w:tc>
          <w:tcPr>
            <w:tcW w:w="11016" w:type="dxa"/>
          </w:tcPr>
          <w:p w14:paraId="3E087EDF" w14:textId="783E2CA9" w:rsidR="00FF408C" w:rsidRDefault="007379F0" w:rsidP="00FF408C">
            <w:pPr>
              <w:pStyle w:val="Heading1"/>
            </w:pPr>
            <w:bookmarkStart w:id="5" w:name="_Toc215261776"/>
            <w:r>
              <w:lastRenderedPageBreak/>
              <w:t>Model Information</w:t>
            </w:r>
            <w:bookmarkEnd w:id="5"/>
          </w:p>
          <w:p w14:paraId="66F807B4" w14:textId="77777777"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14:paraId="325B1EC1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14:paraId="11B0A4A2" w14:textId="77777777" w:rsidTr="00077EA0">
                    <w:tc>
                      <w:tcPr>
                        <w:tcW w:w="8640" w:type="dxa"/>
                      </w:tcPr>
                      <w:p w14:paraId="544C644C" w14:textId="4705EFB3" w:rsidR="00077EA0" w:rsidRDefault="007379F0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lastRenderedPageBreak/>
                          <w:drawing>
                            <wp:inline distT="0" distB="0" distL="0" distR="0" wp14:anchorId="49C9754D" wp14:editId="4B436611">
                              <wp:extent cx="5349240" cy="3284855"/>
                              <wp:effectExtent l="0" t="0" r="3810" b="0"/>
                              <wp:docPr id="113990279" name="Picture 2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3990279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2848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0A89958" w14:textId="44AAED8C" w:rsidR="00C16188" w:rsidRDefault="007379F0" w:rsidP="00C16188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tests_2 - Copy</w:t>
                  </w:r>
                </w:p>
                <w:p w14:paraId="1F0F8B2E" w14:textId="37A86C0B" w:rsidR="00C16188" w:rsidRDefault="007379F0" w:rsidP="00C16188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14:paraId="5E0FF884" w14:textId="77777777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CB7B10C" w14:textId="34387E71" w:rsidR="00C16188" w:rsidRPr="0044448A" w:rsidRDefault="007379F0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14:paraId="0A04AC30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5BDD42B" w14:textId="17F1F3ED" w:rsidR="00C16188" w:rsidRDefault="007379F0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E8144E4" w14:textId="5F2C93B1" w:rsidR="00C16188" w:rsidRDefault="007379F0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03CE5C6" w14:textId="233A1E51" w:rsidR="00C16188" w:rsidRDefault="007379F0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B47BC03" w14:textId="18F116DD" w:rsidR="00C16188" w:rsidRDefault="007379F0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7379F0" w14:paraId="70A513E0" w14:textId="77777777" w:rsidTr="0044484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FD3B71D" w14:textId="69FC1887" w:rsidR="007379F0" w:rsidRDefault="007379F0" w:rsidP="0044484F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Boss-Extrude7[1]</w:t>
                  </w:r>
                </w:p>
                <w:p w14:paraId="1824A1C3" w14:textId="3FB76515" w:rsidR="007379F0" w:rsidRPr="0044448A" w:rsidRDefault="007379F0" w:rsidP="0044484F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9ADB449" wp14:editId="3B371592">
                        <wp:extent cx="1562735" cy="959485"/>
                        <wp:effectExtent l="0" t="0" r="0" b="0"/>
                        <wp:docPr id="1468473562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68473562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594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05E8197" w14:textId="1F2A653D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A3A352B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Mass:0.00462 kg</w:t>
                  </w:r>
                </w:p>
                <w:p w14:paraId="67AD5858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Volume:6e-07 m^3</w:t>
                  </w:r>
                </w:p>
                <w:p w14:paraId="5A84CE4F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Density:7,700 kg/m^3</w:t>
                  </w:r>
                </w:p>
                <w:p w14:paraId="6FB483BF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Weight:0.045276 N</w:t>
                  </w:r>
                </w:p>
                <w:p w14:paraId="549E7032" w14:textId="33EB94B4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AFF92DA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D:\Dome_assignment\DoME project\my\version_1\base_2.SLDPRT</w:t>
                  </w:r>
                </w:p>
                <w:p w14:paraId="5D430F0B" w14:textId="29B17A95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17 12:33:01 2025</w:t>
                  </w:r>
                </w:p>
              </w:tc>
            </w:tr>
            <w:tr w:rsidR="007379F0" w14:paraId="6FCA7AA0" w14:textId="77777777" w:rsidTr="0044484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7F87463" w14:textId="6EE2B943" w:rsidR="007379F0" w:rsidRDefault="007379F0" w:rsidP="0044484F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Cut-Extrude2</w:t>
                  </w:r>
                </w:p>
                <w:p w14:paraId="61959EC1" w14:textId="2A6D876C" w:rsidR="007379F0" w:rsidRPr="0044448A" w:rsidRDefault="007379F0" w:rsidP="0044484F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6F10862" wp14:editId="057A2DAE">
                        <wp:extent cx="1562735" cy="959485"/>
                        <wp:effectExtent l="0" t="0" r="0" b="0"/>
                        <wp:docPr id="222492699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2492699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594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3F83312" w14:textId="5621BA00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78F35FC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Mass:0.741422 kg</w:t>
                  </w:r>
                </w:p>
                <w:p w14:paraId="62E2DEB5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Volume:9.62885e-05 m^3</w:t>
                  </w:r>
                </w:p>
                <w:p w14:paraId="2C9C90C5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Density:7,700 kg/m^3</w:t>
                  </w:r>
                </w:p>
                <w:p w14:paraId="4F680B02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Weight:7.26593 N</w:t>
                  </w:r>
                </w:p>
                <w:p w14:paraId="23CC1507" w14:textId="0D6AA5D1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194AB60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D:\Dome_assignment\DoME project\my\version_1\base_2.SLDPRT</w:t>
                  </w:r>
                </w:p>
                <w:p w14:paraId="674F7F10" w14:textId="0F7F4444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17 12:33:01 2025</w:t>
                  </w:r>
                </w:p>
              </w:tc>
            </w:tr>
            <w:tr w:rsidR="007379F0" w14:paraId="42B33AB8" w14:textId="77777777" w:rsidTr="0044484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5CF48F5" w14:textId="7F22C439" w:rsidR="007379F0" w:rsidRDefault="007379F0" w:rsidP="0044484F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Revolve2</w:t>
                  </w:r>
                </w:p>
                <w:p w14:paraId="3C2EAA28" w14:textId="46D7EEB5" w:rsidR="007379F0" w:rsidRPr="0044448A" w:rsidRDefault="007379F0" w:rsidP="0044484F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4ED7D9A" wp14:editId="3AD48189">
                        <wp:extent cx="1562735" cy="959485"/>
                        <wp:effectExtent l="0" t="0" r="0" b="0"/>
                        <wp:docPr id="1611015058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11015058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594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542A17D" w14:textId="5F4D8D7E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DFBC639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Mass:0.161137 kg</w:t>
                  </w:r>
                </w:p>
                <w:p w14:paraId="3FDE8D1B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Volume:2.09269e-05 m^3</w:t>
                  </w:r>
                </w:p>
                <w:p w14:paraId="1AF402C5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Density:7,700 kg/m^3</w:t>
                  </w:r>
                </w:p>
                <w:p w14:paraId="0D0CE619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Weight:1.57914 N</w:t>
                  </w:r>
                </w:p>
                <w:p w14:paraId="483A13E6" w14:textId="1E1B0148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65DFFC9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D:\Dome_assignment\DoME project\my\version_1\damper_pipe.SLDPRT</w:t>
                  </w:r>
                </w:p>
                <w:p w14:paraId="771A3013" w14:textId="3F2AB26A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27 22:18:26 2025</w:t>
                  </w:r>
                </w:p>
              </w:tc>
            </w:tr>
            <w:tr w:rsidR="007379F0" w14:paraId="47774B94" w14:textId="77777777" w:rsidTr="0044484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0E07B62" w14:textId="03DEA873" w:rsidR="007379F0" w:rsidRDefault="007379F0" w:rsidP="0044484F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Cut-Extrude1</w:t>
                  </w:r>
                </w:p>
                <w:p w14:paraId="6EEA56EF" w14:textId="02D473EF" w:rsidR="007379F0" w:rsidRPr="0044448A" w:rsidRDefault="007379F0" w:rsidP="0044484F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2B704B60" wp14:editId="4D1F0A21">
                        <wp:extent cx="1562735" cy="959485"/>
                        <wp:effectExtent l="0" t="0" r="0" b="0"/>
                        <wp:docPr id="739153343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9153343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594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F16043D" w14:textId="2A9506ED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lastRenderedPageBreak/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47F315B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Mass:0.0996239 kg</w:t>
                  </w:r>
                </w:p>
                <w:p w14:paraId="4420819C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Volume:1.29382e-05 m^3</w:t>
                  </w:r>
                </w:p>
                <w:p w14:paraId="134052EC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Density:7,700 kg/m^3</w:t>
                  </w:r>
                </w:p>
                <w:p w14:paraId="6546C1DB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Weight:0.976314 N</w:t>
                  </w:r>
                </w:p>
                <w:p w14:paraId="7AAD63E9" w14:textId="25B9D5AB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B84BE7A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D:\Dome_assignment\DoME project\my\version_1\damper_rod.SLDPRT</w:t>
                  </w:r>
                </w:p>
                <w:p w14:paraId="68DED3FC" w14:textId="0E8C36EC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28 00:48:46 2025</w:t>
                  </w:r>
                </w:p>
              </w:tc>
            </w:tr>
            <w:tr w:rsidR="007379F0" w14:paraId="214034E5" w14:textId="77777777" w:rsidTr="0044484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69B4F39" w14:textId="1559F28F" w:rsidR="007379F0" w:rsidRDefault="007379F0" w:rsidP="0044484F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Fillet1</w:t>
                  </w:r>
                </w:p>
                <w:p w14:paraId="4F3B0B1B" w14:textId="2DCEC459" w:rsidR="007379F0" w:rsidRPr="0044448A" w:rsidRDefault="007379F0" w:rsidP="0044484F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04F52DC" wp14:editId="27143416">
                        <wp:extent cx="1562735" cy="959485"/>
                        <wp:effectExtent l="0" t="0" r="0" b="0"/>
                        <wp:docPr id="1540062815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40062815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594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725FD00" w14:textId="3F9E32AF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070BA43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Mass:0.0174824 kg</w:t>
                  </w:r>
                </w:p>
                <w:p w14:paraId="2138A737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Volume:2.27044e-06 m^3</w:t>
                  </w:r>
                </w:p>
                <w:p w14:paraId="10EC932B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Density:7,700 kg/m^3</w:t>
                  </w:r>
                </w:p>
                <w:p w14:paraId="68EBBFB1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Weight:0.171327 N</w:t>
                  </w:r>
                </w:p>
                <w:p w14:paraId="7767BBF1" w14:textId="5ED693AA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4EFB660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D:\Dome_assignment\DoME project\my\version_1\damper_rod.SLDPRT</w:t>
                  </w:r>
                </w:p>
                <w:p w14:paraId="61A20FAC" w14:textId="5B3469B3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28 00:48:46 2025</w:t>
                  </w:r>
                </w:p>
              </w:tc>
            </w:tr>
            <w:tr w:rsidR="007379F0" w14:paraId="0D37A08E" w14:textId="77777777" w:rsidTr="0044484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739EEE3" w14:textId="01C26D50" w:rsidR="007379F0" w:rsidRDefault="007379F0" w:rsidP="0044484F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Fillet16</w:t>
                  </w:r>
                </w:p>
                <w:p w14:paraId="448E4F0F" w14:textId="7185A1BA" w:rsidR="007379F0" w:rsidRPr="0044448A" w:rsidRDefault="007379F0" w:rsidP="0044484F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E9A40E7" wp14:editId="7CAA29D8">
                        <wp:extent cx="1562735" cy="959485"/>
                        <wp:effectExtent l="0" t="0" r="0" b="0"/>
                        <wp:docPr id="911382288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11382288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594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27BCF10" w14:textId="5B03F432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1D7BBDE3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Mass:0.854805 kg</w:t>
                  </w:r>
                </w:p>
                <w:p w14:paraId="71314A9F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Volume:0.000111014 m^3</w:t>
                  </w:r>
                </w:p>
                <w:p w14:paraId="65DB11B0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Density:7,700 kg/m^3</w:t>
                  </w:r>
                </w:p>
                <w:p w14:paraId="3230A6A4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Weight:8.37709 N</w:t>
                  </w:r>
                </w:p>
                <w:p w14:paraId="02C35FC6" w14:textId="20427FE1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EBE1CC7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D:\Dome_assignment\DoME project\my\version_1\lower_2 - Copy.SLDPRT</w:t>
                  </w:r>
                </w:p>
                <w:p w14:paraId="1C3DE2EF" w14:textId="1E62CCE5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17 13:17:45 2025</w:t>
                  </w:r>
                </w:p>
              </w:tc>
            </w:tr>
            <w:tr w:rsidR="007379F0" w14:paraId="7FF1CEAC" w14:textId="77777777" w:rsidTr="0044484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A1714C5" w14:textId="3E4F9B26" w:rsidR="007379F0" w:rsidRDefault="007379F0" w:rsidP="0044484F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Cut-Extrude1</w:t>
                  </w:r>
                </w:p>
                <w:p w14:paraId="52849159" w14:textId="744505D9" w:rsidR="007379F0" w:rsidRPr="0044448A" w:rsidRDefault="007379F0" w:rsidP="0044484F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6FE3F42" wp14:editId="74FF2E8F">
                        <wp:extent cx="1562735" cy="959485"/>
                        <wp:effectExtent l="0" t="0" r="0" b="0"/>
                        <wp:docPr id="1912273199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12273199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594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2C8DD9F" w14:textId="07544A8D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87A1181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Mass:0.312714 kg</w:t>
                  </w:r>
                </w:p>
                <w:p w14:paraId="041362EB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Volume:4.06231e-05 m^3</w:t>
                  </w:r>
                </w:p>
                <w:p w14:paraId="3781BA69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Density:7,697.92 kg/m^3</w:t>
                  </w:r>
                </w:p>
                <w:p w14:paraId="550AB2C5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Weight:3.06459 N</w:t>
                  </w:r>
                </w:p>
                <w:p w14:paraId="2EEAF1E2" w14:textId="06D92FC8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58BD5CE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D:\Dome_assignment\DoME project\my\version_1\spring - Copy (2).SLDPRT</w:t>
                  </w:r>
                </w:p>
                <w:p w14:paraId="064E2BC5" w14:textId="40963792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28 02:52:23 2025</w:t>
                  </w:r>
                </w:p>
              </w:tc>
            </w:tr>
            <w:tr w:rsidR="007379F0" w14:paraId="1C7C6596" w14:textId="77777777" w:rsidTr="0044484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A929FD5" w14:textId="1B6D27B6" w:rsidR="007379F0" w:rsidRDefault="007379F0" w:rsidP="0044484F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Boss-Extrude4</w:t>
                  </w:r>
                </w:p>
                <w:p w14:paraId="660A9840" w14:textId="46B2E4E2" w:rsidR="007379F0" w:rsidRPr="0044448A" w:rsidRDefault="007379F0" w:rsidP="0044484F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8038C2A" wp14:editId="22F6E6C1">
                        <wp:extent cx="1562735" cy="959485"/>
                        <wp:effectExtent l="0" t="0" r="0" b="0"/>
                        <wp:docPr id="738534855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38534855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594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3F7FC26A" w14:textId="221E9A4C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5022D0D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Mass:1.26652 kg</w:t>
                  </w:r>
                </w:p>
                <w:p w14:paraId="215978B9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Volume:0.000164483 m^3</w:t>
                  </w:r>
                </w:p>
                <w:p w14:paraId="429AC6DC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Density:7,700 kg/m^3</w:t>
                  </w:r>
                </w:p>
                <w:p w14:paraId="1268AEE4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Weight:12.4119 N</w:t>
                  </w:r>
                </w:p>
                <w:p w14:paraId="23523D51" w14:textId="46CBC59B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650DFB5" w14:textId="77777777" w:rsidR="007379F0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D:\Dome_assignment\DoME project\my\version_1\tyre hub - Copy.SLDPRT</w:t>
                  </w:r>
                </w:p>
                <w:p w14:paraId="250719FB" w14:textId="67A2CAB1" w:rsidR="007379F0" w:rsidRPr="0044448A" w:rsidRDefault="007379F0" w:rsidP="0044484F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27 22:33:03 2025</w:t>
                  </w:r>
                </w:p>
              </w:tc>
            </w:tr>
            <w:tr w:rsidR="00C16188" w14:paraId="149ADF97" w14:textId="77777777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704E72E5" w14:textId="5E1B9811" w:rsidR="00C16188" w:rsidRDefault="007379F0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Fillet4</w:t>
                  </w:r>
                </w:p>
                <w:p w14:paraId="0C9AA3A5" w14:textId="06C7412A" w:rsidR="004B3022" w:rsidRPr="0044448A" w:rsidRDefault="007379F0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51B961E" wp14:editId="577E4A58">
                        <wp:extent cx="1562735" cy="959485"/>
                        <wp:effectExtent l="0" t="0" r="0" b="0"/>
                        <wp:docPr id="809837384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9837384" name=""/>
                                <pic:cNvPicPr/>
                              </pic:nvPicPr>
                              <pic:blipFill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9594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384AC83" w14:textId="66AB4E98" w:rsidR="00C16188" w:rsidRPr="0044448A" w:rsidRDefault="007379F0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95E8B7D" w14:textId="77777777" w:rsidR="007379F0" w:rsidRDefault="007379F0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Mass:0.331277 kg</w:t>
                  </w:r>
                </w:p>
                <w:p w14:paraId="1E1B1FE1" w14:textId="77777777" w:rsidR="007379F0" w:rsidRDefault="007379F0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Volume:4.30229e-05 m^3</w:t>
                  </w:r>
                </w:p>
                <w:p w14:paraId="2ACE30F6" w14:textId="77777777" w:rsidR="007379F0" w:rsidRDefault="007379F0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Density:7,700 kg/m^3</w:t>
                  </w:r>
                </w:p>
                <w:p w14:paraId="017CBB1F" w14:textId="77777777" w:rsidR="007379F0" w:rsidRDefault="007379F0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Weight:3.24651 N</w:t>
                  </w:r>
                </w:p>
                <w:p w14:paraId="33DAE094" w14:textId="43391F90"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55CDDFD5" w14:textId="77777777" w:rsidR="007379F0" w:rsidRDefault="007379F0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D:\Dome_assignment\DoME project\my\version_1\upper_2 - Copy.SLDPRT</w:t>
                  </w:r>
                </w:p>
                <w:p w14:paraId="6EE65013" w14:textId="5610C0CD" w:rsidR="00C16188" w:rsidRPr="0044448A" w:rsidRDefault="007379F0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Nov 27 21:55:36 2025</w:t>
                  </w:r>
                </w:p>
              </w:tc>
            </w:tr>
          </w:tbl>
          <w:p w14:paraId="3AD024B3" w14:textId="0091E0A0" w:rsidR="00FF408C" w:rsidRDefault="00FF408C" w:rsidP="00A96F2C"/>
        </w:tc>
      </w:tr>
    </w:tbl>
    <w:p w14:paraId="0DB01263" w14:textId="77777777" w:rsidR="00FF408C" w:rsidRDefault="00FF408C" w:rsidP="00FF408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5E294F" w14:paraId="63C7BDD0" w14:textId="77777777" w:rsidTr="005E294F">
        <w:tc>
          <w:tcPr>
            <w:tcW w:w="11016" w:type="dxa"/>
          </w:tcPr>
          <w:p w14:paraId="36BE1EE8" w14:textId="2C72911D" w:rsidR="00B35001" w:rsidRPr="00B35001" w:rsidRDefault="007379F0" w:rsidP="00B35001">
            <w:pPr>
              <w:pStyle w:val="Heading1"/>
            </w:pPr>
            <w:bookmarkStart w:id="6" w:name="_Toc215261777"/>
            <w:r>
              <w:lastRenderedPageBreak/>
              <w:t>Study Properties</w:t>
            </w:r>
            <w:bookmarkEnd w:id="6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43"/>
              <w:gridCol w:w="5295"/>
            </w:tblGrid>
            <w:tr w:rsidR="00B35001" w14:paraId="31D2D3D5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B473F0" w14:textId="25C78E92" w:rsidR="00B35001" w:rsidRDefault="007379F0" w:rsidP="005E294F">
                  <w:r>
                    <w:t>Study name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3D086DE" w14:textId="08CDD463" w:rsidR="00B35001" w:rsidRDefault="007379F0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Test_1_static</w:t>
                  </w:r>
                </w:p>
              </w:tc>
            </w:tr>
            <w:tr w:rsidR="007379F0" w14:paraId="6B6F2685" w14:textId="77777777" w:rsidTr="007379F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D9310E9" w14:textId="2225BFBE" w:rsidR="007379F0" w:rsidRDefault="007379F0" w:rsidP="005E294F">
                  <w:r>
                    <w:t>Analysis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FC8460" w14:textId="1D39A694" w:rsidR="007379F0" w:rsidRDefault="007379F0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Static</w:t>
                  </w:r>
                </w:p>
              </w:tc>
            </w:tr>
            <w:tr w:rsidR="007379F0" w14:paraId="55104DB0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B9878E" w14:textId="6D813B51" w:rsidR="007379F0" w:rsidRDefault="007379F0" w:rsidP="005E294F">
                  <w:r>
                    <w:t>Mesh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9213D9" w14:textId="11CD7F3A" w:rsidR="007379F0" w:rsidRDefault="007379F0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7379F0" w14:paraId="1B533F4A" w14:textId="77777777" w:rsidTr="007379F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A3CBC3A" w14:textId="63AFC1F6" w:rsidR="007379F0" w:rsidRDefault="007379F0" w:rsidP="005E294F">
                  <w:r>
                    <w:t xml:space="preserve">Thermal Effect: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70DE691" w14:textId="68B0F087" w:rsidR="007379F0" w:rsidRDefault="007379F0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7379F0" w14:paraId="3CEC20B5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C83548" w14:textId="49AF8BCE" w:rsidR="007379F0" w:rsidRDefault="007379F0" w:rsidP="005E294F">
                  <w:r>
                    <w:t>Thermal option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B0E273" w14:textId="6E9345AF" w:rsidR="007379F0" w:rsidRDefault="007379F0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Include temperature loads</w:t>
                  </w:r>
                </w:p>
              </w:tc>
            </w:tr>
            <w:tr w:rsidR="007379F0" w14:paraId="031EBBF3" w14:textId="77777777" w:rsidTr="007379F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AE4EFC4" w14:textId="4D1D1C56" w:rsidR="007379F0" w:rsidRDefault="007379F0" w:rsidP="005E294F">
                  <w:r>
                    <w:t>Zero strain temperature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BCF19D4" w14:textId="70D4FEE3" w:rsidR="007379F0" w:rsidRDefault="007379F0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298 Kelvin</w:t>
                  </w:r>
                </w:p>
              </w:tc>
            </w:tr>
            <w:tr w:rsidR="007379F0" w14:paraId="2E097D94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ED5872" w14:textId="3D236464" w:rsidR="007379F0" w:rsidRDefault="007379F0" w:rsidP="005E294F">
                  <w:r>
                    <w:t>Include fluid pressure effects from SOLIDWORKS Flow Simulation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A670A79" w14:textId="11CF3110" w:rsidR="007379F0" w:rsidRDefault="007379F0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7379F0" w14:paraId="16179E49" w14:textId="77777777" w:rsidTr="007379F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D087917" w14:textId="23200487" w:rsidR="007379F0" w:rsidRDefault="007379F0" w:rsidP="005E294F">
                  <w:r>
                    <w:t>Solver type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91A6EC0" w14:textId="1E5A76C0" w:rsidR="007379F0" w:rsidRDefault="007379F0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7379F0" w14:paraId="6EA366F2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504A6F1" w14:textId="0DB140D0" w:rsidR="007379F0" w:rsidRDefault="007379F0" w:rsidP="005E294F">
                  <w:r>
                    <w:t xml:space="preserve">Inplane Effect: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8565E8" w14:textId="64101871" w:rsidR="007379F0" w:rsidRDefault="007379F0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7379F0" w14:paraId="16B90980" w14:textId="77777777" w:rsidTr="007379F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C014F4" w14:textId="53AE22A1" w:rsidR="007379F0" w:rsidRDefault="007379F0" w:rsidP="005E294F">
                  <w:r>
                    <w:t xml:space="preserve">Soft Spring: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CF0A364" w14:textId="5A735DFE" w:rsidR="007379F0" w:rsidRDefault="007379F0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7379F0" w14:paraId="6CAE6DB3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FFEB66" w14:textId="7AB3585F" w:rsidR="007379F0" w:rsidRDefault="007379F0" w:rsidP="005E294F">
                  <w:r>
                    <w:t xml:space="preserve">Inertial Relief: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F679E0" w14:textId="4D522787" w:rsidR="007379F0" w:rsidRDefault="007379F0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7379F0" w14:paraId="5CE1FE42" w14:textId="77777777" w:rsidTr="007379F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29B8161" w14:textId="64E405D6" w:rsidR="007379F0" w:rsidRDefault="007379F0" w:rsidP="005E294F">
                  <w:r>
                    <w:t>Incompatible bonding options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BF385C" w14:textId="1AC0D71C" w:rsidR="007379F0" w:rsidRDefault="007379F0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Automatic</w:t>
                  </w:r>
                </w:p>
              </w:tc>
            </w:tr>
            <w:tr w:rsidR="007379F0" w14:paraId="3A3CE5B8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99B3A5D" w14:textId="4D4589AE" w:rsidR="007379F0" w:rsidRDefault="007379F0" w:rsidP="005E294F">
                  <w:r>
                    <w:t>Large displacement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31AE7D7" w14:textId="7FBFADC7" w:rsidR="007379F0" w:rsidRDefault="007379F0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7379F0" w14:paraId="0D392B78" w14:textId="77777777" w:rsidTr="007379F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8C1E23E" w14:textId="65455A48" w:rsidR="007379F0" w:rsidRDefault="007379F0" w:rsidP="005E294F">
                  <w:r>
                    <w:t>Compute free body forces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113C0B" w14:textId="30A570A2" w:rsidR="007379F0" w:rsidRDefault="007379F0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On</w:t>
                  </w:r>
                </w:p>
              </w:tc>
            </w:tr>
            <w:tr w:rsidR="007379F0" w14:paraId="11382B02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560B69C" w14:textId="32D69683" w:rsidR="007379F0" w:rsidRDefault="007379F0" w:rsidP="005E294F">
                  <w:r>
                    <w:t>Friction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A4A58A8" w14:textId="6D58EE90" w:rsidR="007379F0" w:rsidRDefault="007379F0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7379F0" w14:paraId="680C129B" w14:textId="77777777" w:rsidTr="007379F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B3B7D37" w14:textId="3232C4F6" w:rsidR="007379F0" w:rsidRDefault="007379F0" w:rsidP="005E294F">
                  <w:r>
                    <w:t xml:space="preserve">Use Adaptive Method: 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43FA0E4" w14:textId="60BAE67C" w:rsidR="007379F0" w:rsidRDefault="007379F0" w:rsidP="005E294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7379F0" w14:paraId="0D8AFDC0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4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A7C7F03" w14:textId="28356719" w:rsidR="007379F0" w:rsidRDefault="007379F0" w:rsidP="005E294F">
                  <w:r>
                    <w:t>Result folder</w:t>
                  </w:r>
                </w:p>
              </w:tc>
              <w:tc>
                <w:tcPr>
                  <w:tcW w:w="5295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216777" w14:textId="23C0F457" w:rsidR="007379F0" w:rsidRDefault="007379F0" w:rsidP="005E294F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SOLIDWORKS document (D:\Dome_assignment\DoME project\my\version_1)</w:t>
                  </w:r>
                </w:p>
              </w:tc>
            </w:tr>
          </w:tbl>
          <w:p w14:paraId="169EC3BC" w14:textId="0C853DCE" w:rsidR="005E294F" w:rsidRDefault="005E294F" w:rsidP="00A96F2C"/>
        </w:tc>
      </w:tr>
      <w:bookmarkEnd w:id="1"/>
      <w:bookmarkEnd w:id="2"/>
      <w:bookmarkEnd w:id="3"/>
    </w:tbl>
    <w:p w14:paraId="00C9CF73" w14:textId="77777777" w:rsidR="00F33129" w:rsidRDefault="00F3312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354D7413" w14:textId="77777777" w:rsidTr="00E80CD9">
        <w:tc>
          <w:tcPr>
            <w:tcW w:w="11016" w:type="dxa"/>
          </w:tcPr>
          <w:p w14:paraId="59281E0E" w14:textId="266CE72D" w:rsidR="00F33129" w:rsidRPr="00B35001" w:rsidRDefault="007379F0" w:rsidP="000A7C6B">
            <w:pPr>
              <w:pStyle w:val="Heading1"/>
            </w:pPr>
            <w:bookmarkStart w:id="7" w:name="_Toc215261778"/>
            <w:r>
              <w:t>Units</w:t>
            </w:r>
            <w:bookmarkEnd w:id="7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57"/>
              <w:gridCol w:w="5281"/>
            </w:tblGrid>
            <w:tr w:rsidR="00F33129" w14:paraId="7F51EFE0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315F087" w14:textId="43D7653B" w:rsidR="00F33129" w:rsidRDefault="007379F0" w:rsidP="000A7C6B">
                  <w:r>
                    <w:t>Unit system: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BB9507F" w14:textId="503B5A19" w:rsidR="00F33129" w:rsidRDefault="007379F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7379F0" w14:paraId="20959327" w14:textId="77777777" w:rsidTr="007379F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6934AA6" w14:textId="253AF1F9" w:rsidR="007379F0" w:rsidRDefault="007379F0" w:rsidP="000A7C6B">
                  <w:r>
                    <w:t>Length/Displacement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BA3A8F6" w14:textId="616196C7" w:rsidR="007379F0" w:rsidRDefault="007379F0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7379F0" w14:paraId="59FF72DC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08D3829" w14:textId="37E63BD6" w:rsidR="007379F0" w:rsidRDefault="007379F0" w:rsidP="000A7C6B">
                  <w:r>
                    <w:t>Temperature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4B04978" w14:textId="16925963" w:rsidR="007379F0" w:rsidRDefault="007379F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7379F0" w14:paraId="1D410E72" w14:textId="77777777" w:rsidTr="007379F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D76545" w14:textId="63D3EE53" w:rsidR="007379F0" w:rsidRDefault="007379F0" w:rsidP="000A7C6B">
                  <w:r>
                    <w:t>Angular velocity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54BF71" w14:textId="546AC7DC" w:rsidR="007379F0" w:rsidRDefault="007379F0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7379F0" w14:paraId="17C3AC55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25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E850DA" w14:textId="48B6F845" w:rsidR="007379F0" w:rsidRDefault="007379F0" w:rsidP="000A7C6B">
                  <w:r>
                    <w:t>Pressure/Stress</w:t>
                  </w:r>
                </w:p>
              </w:tc>
              <w:tc>
                <w:tcPr>
                  <w:tcW w:w="528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57294D0" w14:textId="2E5F3C2B" w:rsidR="007379F0" w:rsidRDefault="007379F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7741E079" w14:textId="7589A5A8" w:rsidR="00F33129" w:rsidRDefault="00F33129" w:rsidP="000A7C6B"/>
        </w:tc>
      </w:tr>
    </w:tbl>
    <w:p w14:paraId="776AC8F4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0F769E05" w14:textId="77777777" w:rsidTr="005273D5">
        <w:trPr>
          <w:trHeight w:val="4158"/>
        </w:trPr>
        <w:tc>
          <w:tcPr>
            <w:tcW w:w="11136" w:type="dxa"/>
          </w:tcPr>
          <w:p w14:paraId="56AC207D" w14:textId="26E465C5" w:rsidR="00E80CD9" w:rsidRPr="00AC3438" w:rsidRDefault="007379F0" w:rsidP="000A7C6B">
            <w:pPr>
              <w:pStyle w:val="Heading1"/>
            </w:pPr>
            <w:bookmarkStart w:id="8" w:name="_Toc243733144"/>
            <w:bookmarkStart w:id="9" w:name="_Toc245020112"/>
            <w:bookmarkStart w:id="10" w:name="_Toc245020144"/>
            <w:bookmarkStart w:id="11" w:name="_Toc215261779"/>
            <w:r>
              <w:lastRenderedPageBreak/>
              <w:t>Material Properties</w:t>
            </w:r>
            <w:bookmarkEnd w:id="1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1134D487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4675253" w14:textId="411E5567" w:rsidR="00E80CD9" w:rsidRPr="003E6C57" w:rsidRDefault="007379F0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ACDF7BF" w14:textId="1491BC82" w:rsidR="00E80CD9" w:rsidRPr="003E6C57" w:rsidRDefault="007379F0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AA619B4" w14:textId="425D551A" w:rsidR="00E80CD9" w:rsidRPr="003E6C57" w:rsidRDefault="007379F0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0A56C879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32C9F31F" w14:textId="2203DCAC" w:rsidR="00E80CD9" w:rsidRPr="00577134" w:rsidRDefault="007379F0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09357FBD" wp14:editId="18B79FE8">
                        <wp:extent cx="1904365" cy="1169035"/>
                        <wp:effectExtent l="0" t="0" r="635" b="0"/>
                        <wp:docPr id="1559675265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59675265" name=""/>
                                <pic:cNvPicPr/>
                              </pic:nvPicPr>
                              <pic:blipFill>
                                <a:blip r:embed="rId1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690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539861D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880A8F5" w14:textId="59921267" w:rsidR="00E80CD9" w:rsidRPr="00BE6656" w:rsidRDefault="007379F0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ADE776D" w14:textId="40023E97" w:rsidR="00E80CD9" w:rsidRPr="00BE6656" w:rsidRDefault="007379F0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Alloy Steel</w:t>
                        </w:r>
                      </w:p>
                    </w:tc>
                  </w:tr>
                  <w:tr w:rsidR="007379F0" w:rsidRPr="00577134" w14:paraId="2AB80760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72BB70C" w14:textId="70FFBDF8" w:rsidR="007379F0" w:rsidRDefault="007379F0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31A1582" w14:textId="1E27D9F8" w:rsidR="007379F0" w:rsidRDefault="007379F0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7379F0" w:rsidRPr="00577134" w14:paraId="792878D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7339E47" w14:textId="20AFD8D2" w:rsidR="007379F0" w:rsidRDefault="007379F0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24C0354" w14:textId="151DC38A" w:rsidR="007379F0" w:rsidRDefault="007379F0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7379F0" w:rsidRPr="00577134" w14:paraId="2AA751CA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8A36468" w14:textId="6FF98806" w:rsidR="007379F0" w:rsidRDefault="007379F0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F4F922A" w14:textId="52E43F9F" w:rsidR="007379F0" w:rsidRDefault="007379F0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6.20422e+08 N/m^2</w:t>
                        </w:r>
                      </w:p>
                    </w:tc>
                  </w:tr>
                  <w:tr w:rsidR="007379F0" w:rsidRPr="00577134" w14:paraId="4374C6E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7786F59" w14:textId="71FF6F7F" w:rsidR="007379F0" w:rsidRDefault="007379F0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2549F6C" w14:textId="6F654455" w:rsidR="007379F0" w:rsidRDefault="007379F0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7.23826e+08 N/m^2</w:t>
                        </w:r>
                      </w:p>
                    </w:tc>
                  </w:tr>
                  <w:tr w:rsidR="007379F0" w:rsidRPr="00577134" w14:paraId="4A117C7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AB7ADEC" w14:textId="1BE10BB2" w:rsidR="007379F0" w:rsidRDefault="007379F0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3980556" w14:textId="238A680F" w:rsidR="007379F0" w:rsidRDefault="007379F0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7379F0" w:rsidRPr="00577134" w14:paraId="5855933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55A7F6F" w14:textId="65FCE524" w:rsidR="007379F0" w:rsidRDefault="007379F0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BD79400" w14:textId="31EF7936" w:rsidR="007379F0" w:rsidRDefault="007379F0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7379F0" w:rsidRPr="00577134" w14:paraId="3C798DF6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AF1DC55" w14:textId="1E47F980" w:rsidR="007379F0" w:rsidRDefault="007379F0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B9E8C4E" w14:textId="4A3B62E4" w:rsidR="007379F0" w:rsidRDefault="007379F0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7,700 kg/m^3</w:t>
                        </w:r>
                      </w:p>
                    </w:tc>
                  </w:tr>
                  <w:tr w:rsidR="007379F0" w:rsidRPr="00577134" w14:paraId="399AA09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9BD0EBA" w14:textId="7C0EFF37" w:rsidR="007379F0" w:rsidRDefault="007379F0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4EAAA79" w14:textId="6661DCAF" w:rsidR="007379F0" w:rsidRDefault="007379F0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7.9e+10 N/m^2</w:t>
                        </w:r>
                      </w:p>
                    </w:tc>
                  </w:tr>
                  <w:tr w:rsidR="007379F0" w:rsidRPr="00577134" w14:paraId="12F31A81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423F73E" w14:textId="134C6F7A" w:rsidR="007379F0" w:rsidRDefault="007379F0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2D0E522" w14:textId="765D6007" w:rsidR="007379F0" w:rsidRDefault="007379F0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1.3e-05 /Kelvin</w:t>
                        </w:r>
                      </w:p>
                    </w:tc>
                  </w:tr>
                </w:tbl>
                <w:p w14:paraId="17ED8B3C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0443344D" w14:textId="77777777" w:rsidR="007379F0" w:rsidRDefault="007379F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1(Boss-Extrude7[1])(base_2-2),</w:t>
                  </w:r>
                </w:p>
                <w:p w14:paraId="4C6A553B" w14:textId="77777777" w:rsidR="007379F0" w:rsidRDefault="007379F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2(Cut-Extrude2)(base_2-2),</w:t>
                  </w:r>
                </w:p>
                <w:p w14:paraId="144756F8" w14:textId="77777777" w:rsidR="007379F0" w:rsidRDefault="007379F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1(Revolve2)(damper_pipe-1),</w:t>
                  </w:r>
                </w:p>
                <w:p w14:paraId="261DE43A" w14:textId="77777777" w:rsidR="007379F0" w:rsidRDefault="007379F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1(Cut-Extrude1)(damper_rod-1),</w:t>
                  </w:r>
                </w:p>
                <w:p w14:paraId="3C6543AF" w14:textId="77777777" w:rsidR="007379F0" w:rsidRDefault="007379F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2(Fillet1)(damper_rod-1),</w:t>
                  </w:r>
                </w:p>
                <w:p w14:paraId="6E6449D6" w14:textId="77777777" w:rsidR="007379F0" w:rsidRDefault="007379F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1(Fillet16)(lower_2 - Copy-1),</w:t>
                  </w:r>
                </w:p>
                <w:p w14:paraId="77C0D504" w14:textId="77777777" w:rsidR="007379F0" w:rsidRDefault="007379F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1(Cut-Extrude1)(spring - Copy (2)-1),</w:t>
                  </w:r>
                </w:p>
                <w:p w14:paraId="4371C566" w14:textId="77777777" w:rsidR="007379F0" w:rsidRDefault="007379F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1(Boss-Extrude4)(tyre hub - Copy-1),</w:t>
                  </w:r>
                </w:p>
                <w:p w14:paraId="0F033D63" w14:textId="7EAEA907" w:rsidR="00E80CD9" w:rsidRPr="00577134" w:rsidRDefault="007379F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1(Fillet4)(upper_2 - Copy-1)</w:t>
                  </w:r>
                </w:p>
              </w:tc>
            </w:tr>
            <w:tr w:rsidR="00E80CD9" w:rsidRPr="000841BF" w14:paraId="596728A5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336589E0" w14:textId="6FAA198A" w:rsidR="00E80CD9" w:rsidRPr="000841BF" w:rsidRDefault="007379F0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Curve Data:N/A</w:t>
                  </w:r>
                </w:p>
              </w:tc>
            </w:tr>
          </w:tbl>
          <w:p w14:paraId="15559660" w14:textId="425822F4" w:rsidR="00E80CD9" w:rsidRDefault="00E80CD9" w:rsidP="000A7C6B"/>
        </w:tc>
      </w:tr>
      <w:bookmarkEnd w:id="8"/>
      <w:bookmarkEnd w:id="9"/>
      <w:bookmarkEnd w:id="10"/>
    </w:tbl>
    <w:p w14:paraId="5498E1AF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004A1DEB" w14:textId="77777777" w:rsidTr="00452CBC">
        <w:tc>
          <w:tcPr>
            <w:tcW w:w="11016" w:type="dxa"/>
          </w:tcPr>
          <w:p w14:paraId="0816D570" w14:textId="58914F0D" w:rsidR="005273D5" w:rsidRPr="00AF1A58" w:rsidRDefault="007379F0" w:rsidP="000A7C6B">
            <w:pPr>
              <w:pStyle w:val="Heading1"/>
              <w:rPr>
                <w:b w:val="0"/>
                <w:bCs w:val="0"/>
              </w:rPr>
            </w:pPr>
            <w:bookmarkStart w:id="12" w:name="_Toc215261780"/>
            <w:r>
              <w:rPr>
                <w:rStyle w:val="Strong"/>
              </w:rPr>
              <w:lastRenderedPageBreak/>
              <w:t>Loads and Fixtures</w:t>
            </w:r>
            <w:bookmarkEnd w:id="12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7379F0" w14:paraId="205B21D1" w14:textId="77777777" w:rsidTr="00A01C5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6F06DB83" w14:textId="470ECC13" w:rsidR="007379F0" w:rsidRPr="004E282D" w:rsidRDefault="007379F0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752028C6" w14:textId="2FF61B86" w:rsidR="007379F0" w:rsidRPr="004E282D" w:rsidRDefault="007379F0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57277909" w14:textId="56CF3D6C" w:rsidR="007379F0" w:rsidRPr="004E282D" w:rsidRDefault="007379F0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7379F0" w14:paraId="2B3DE324" w14:textId="77777777" w:rsidTr="00870E7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14:paraId="632D16B5" w14:textId="6F785728" w:rsidR="007379F0" w:rsidRPr="00AD5FBA" w:rsidRDefault="007379F0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 Hinge-1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14:paraId="53CCF80B" w14:textId="65A8E1C6" w:rsidR="007379F0" w:rsidRPr="006208CB" w:rsidRDefault="007379F0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AEA543B" wp14:editId="006AB53D">
                        <wp:extent cx="1772285" cy="1088390"/>
                        <wp:effectExtent l="0" t="0" r="0" b="0"/>
                        <wp:docPr id="814170729" name="Picture 1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14170729" name=""/>
                                <pic:cNvPicPr/>
                              </pic:nvPicPr>
                              <pic:blipFill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0883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2576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35"/>
                    <w:gridCol w:w="1374"/>
                  </w:tblGrid>
                  <w:tr w:rsidR="007379F0" w14:paraId="7C1634D6" w14:textId="77777777" w:rsidTr="007379F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1BEAF42" w14:textId="1D403675" w:rsidR="007379F0" w:rsidRPr="00BE6656" w:rsidRDefault="007379F0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B5662B9" w14:textId="4375EB5D" w:rsidR="007379F0" w:rsidRPr="00154A1A" w:rsidRDefault="007379F0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4 face(s)</w:t>
                        </w:r>
                      </w:p>
                    </w:tc>
                  </w:tr>
                  <w:tr w:rsidR="007379F0" w14:paraId="5DD1B8AB" w14:textId="77777777" w:rsidTr="007379F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4D0448C" w14:textId="51A66597" w:rsidR="007379F0" w:rsidRDefault="007379F0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4E26F39" w14:textId="77943A27" w:rsidR="007379F0" w:rsidRDefault="007379F0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Hinge</w:t>
                        </w:r>
                      </w:p>
                    </w:tc>
                  </w:tr>
                </w:tbl>
                <w:p w14:paraId="4BF904E7" w14:textId="77777777" w:rsidR="007379F0" w:rsidRPr="004C6DEB" w:rsidRDefault="007379F0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3F154A" w14:paraId="462D0ED9" w14:textId="77777777" w:rsidTr="00452CB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003FB206" w14:textId="54511A9B" w:rsidR="003F154A" w:rsidRPr="003F154A" w:rsidRDefault="007379F0" w:rsidP="003F15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3F154A" w14:paraId="35F6DB18" w14:textId="77777777" w:rsidTr="00452CBC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69D50C5" w14:textId="4AA96120" w:rsidR="003F154A" w:rsidRDefault="007379F0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C305F12" w14:textId="198BA1CF" w:rsidR="003F154A" w:rsidRDefault="007379F0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6BC2508" w14:textId="3F186E81" w:rsidR="003F154A" w:rsidRDefault="007379F0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AE58889" w14:textId="63A62CD3" w:rsidR="003F154A" w:rsidRDefault="007379F0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32B3C770" w14:textId="58E2BFB4" w:rsidR="003F154A" w:rsidRDefault="007379F0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3F154A" w14:paraId="4720446F" w14:textId="77777777" w:rsidTr="00452CBC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A400587" w14:textId="17E3D954" w:rsidR="003F154A" w:rsidRDefault="007379F0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520F5C4" w14:textId="294D227E" w:rsidR="003F154A" w:rsidRPr="00EF37BF" w:rsidRDefault="007379F0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-60.9249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C81455B" w14:textId="5952F406" w:rsidR="003F154A" w:rsidRPr="00EF37BF" w:rsidRDefault="007379F0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-596.9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64E9624" w14:textId="69859E35" w:rsidR="003F154A" w:rsidRDefault="007379F0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1.20401e-05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FE2B400" w14:textId="2831EDB8" w:rsidR="003F154A" w:rsidRPr="00EF37BF" w:rsidRDefault="007379F0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600.001</w:t>
                        </w:r>
                      </w:p>
                    </w:tc>
                  </w:tr>
                  <w:tr w:rsidR="00935682" w14:paraId="140CCFD6" w14:textId="77777777" w:rsidTr="00452CBC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BEE2766" w14:textId="1B151D7F" w:rsidR="00935682" w:rsidRDefault="007379F0" w:rsidP="000A7C6B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Moment(N.m)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A6A3C10" w14:textId="0F310282" w:rsidR="00935682" w:rsidRDefault="007379F0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88EFAA5" w14:textId="5E686BF6" w:rsidR="00935682" w:rsidRDefault="007379F0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03254B2" w14:textId="46134D31" w:rsidR="00935682" w:rsidRDefault="007379F0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5E818D0" w14:textId="1E796D1C" w:rsidR="00935682" w:rsidRDefault="007379F0" w:rsidP="000A7C6B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4A8E0A46" w14:textId="77777777" w:rsidR="003F154A" w:rsidRDefault="003F154A" w:rsidP="003F15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499F787E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7379F0" w14:paraId="04F09C79" w14:textId="77777777" w:rsidTr="00133DFB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05DE5591" w14:textId="7BF2E059" w:rsidR="007379F0" w:rsidRPr="004E282D" w:rsidRDefault="007379F0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3D853C58" w14:textId="1A1E9ED6" w:rsidR="007379F0" w:rsidRPr="004E282D" w:rsidRDefault="007379F0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40FEAAF0" w14:textId="1D470087" w:rsidR="007379F0" w:rsidRPr="004E282D" w:rsidRDefault="007379F0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7379F0" w14:paraId="762117E9" w14:textId="77777777" w:rsidTr="003D7A8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1DAF74EC" w14:textId="4451F1A6" w:rsidR="007379F0" w:rsidRPr="00F42DD1" w:rsidRDefault="007379F0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6F254697" w14:textId="1695F2F8" w:rsidR="007379F0" w:rsidRPr="006208CB" w:rsidRDefault="007379F0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1196E2D9" wp14:editId="67BE08F6">
                        <wp:extent cx="1907540" cy="1171575"/>
                        <wp:effectExtent l="0" t="0" r="0" b="9525"/>
                        <wp:docPr id="1970622791" name="Picture 1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70622791" name=""/>
                                <pic:cNvPicPr/>
                              </pic:nvPicPr>
                              <pic:blipFill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171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2597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608"/>
                    <w:gridCol w:w="1352"/>
                  </w:tblGrid>
                  <w:tr w:rsidR="007379F0" w14:paraId="66F57BEC" w14:textId="77777777" w:rsidTr="007379F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8A76F47" w14:textId="40B09A14" w:rsidR="007379F0" w:rsidRPr="00BE6656" w:rsidRDefault="007379F0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A64C564" w14:textId="5213C9C1" w:rsidR="007379F0" w:rsidRPr="00B77EA3" w:rsidRDefault="007379F0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7379F0" w14:paraId="33001CB0" w14:textId="77777777" w:rsidTr="007379F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720A77A" w14:textId="26594B1B" w:rsidR="007379F0" w:rsidRDefault="007379F0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AC5D81A" w14:textId="4AA30301" w:rsidR="007379F0" w:rsidRDefault="007379F0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Face&lt; 1 &gt;</w:t>
                        </w:r>
                      </w:p>
                    </w:tc>
                  </w:tr>
                  <w:tr w:rsidR="007379F0" w14:paraId="58C771D7" w14:textId="77777777" w:rsidTr="007379F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3F7F7CC" w14:textId="766736D8" w:rsidR="007379F0" w:rsidRDefault="007379F0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AEA478C" w14:textId="70AFF254" w:rsidR="007379F0" w:rsidRDefault="007379F0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force</w:t>
                        </w:r>
                      </w:p>
                    </w:tc>
                  </w:tr>
                  <w:tr w:rsidR="007379F0" w14:paraId="598C46CC" w14:textId="77777777" w:rsidTr="007379F0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FED98BC" w14:textId="7584D9DF" w:rsidR="007379F0" w:rsidRDefault="007379F0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9096C4A" w14:textId="04A73115" w:rsidR="007379F0" w:rsidRDefault="007379F0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---, -,600 N</w:t>
                        </w:r>
                      </w:p>
                    </w:tc>
                  </w:tr>
                </w:tbl>
                <w:p w14:paraId="5EA4DF8D" w14:textId="77777777" w:rsidR="007379F0" w:rsidRDefault="007379F0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35A46F2F" w14:textId="6D00959B" w:rsidR="005273D5" w:rsidRDefault="005273D5" w:rsidP="000A7C6B">
            <w:pPr>
              <w:rPr>
                <w:rStyle w:val="Strong"/>
              </w:rPr>
            </w:pPr>
          </w:p>
        </w:tc>
      </w:tr>
    </w:tbl>
    <w:p w14:paraId="366A6A8E" w14:textId="77777777" w:rsidR="00132707" w:rsidRDefault="00132707" w:rsidP="00132707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132707" w14:paraId="19BE335D" w14:textId="77777777" w:rsidTr="005B3D16">
        <w:tc>
          <w:tcPr>
            <w:tcW w:w="11016" w:type="dxa"/>
          </w:tcPr>
          <w:p w14:paraId="2B86AD8B" w14:textId="1FE2EA5A" w:rsidR="00132707" w:rsidRDefault="00132707" w:rsidP="000A7C6B">
            <w:pPr>
              <w:pStyle w:val="Heading1"/>
            </w:pPr>
            <w:r>
              <w:lastRenderedPageBreak/>
              <w:br w:type="page"/>
            </w:r>
            <w:bookmarkStart w:id="13" w:name="_Toc215261781"/>
            <w:r w:rsidR="007379F0">
              <w:t>Connector Definitions</w:t>
            </w:r>
            <w:bookmarkEnd w:id="13"/>
          </w:p>
          <w:p w14:paraId="68BC7B32" w14:textId="77777777" w:rsidR="00132707" w:rsidRPr="006960B7" w:rsidRDefault="00132707" w:rsidP="000A7C6B"/>
          <w:tbl>
            <w:tblPr>
              <w:tblStyle w:val="LightList-Accent2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095"/>
              <w:gridCol w:w="4276"/>
              <w:gridCol w:w="3383"/>
            </w:tblGrid>
            <w:tr w:rsidR="005B3D16" w14:paraId="70AA1C21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5" w:type="dxa"/>
                  <w:tcBorders>
                    <w:left w:val="single" w:sz="18" w:space="0" w:color="4F81BD" w:themeColor="accent1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21CF14DE" w14:textId="002EEACB" w:rsidR="005B3D16" w:rsidRPr="004E282D" w:rsidRDefault="007379F0" w:rsidP="00AB7ED5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Connector Name</w:t>
                  </w:r>
                </w:p>
              </w:tc>
              <w:tc>
                <w:tcPr>
                  <w:tcW w:w="4276" w:type="dxa"/>
                  <w:tcBorders>
                    <w:left w:val="single" w:sz="18" w:space="0" w:color="4F81BD" w:themeColor="accent1"/>
                    <w:bottom w:val="single" w:sz="18" w:space="0" w:color="4F81BD" w:themeColor="accent1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20604B1D" w14:textId="3E309689" w:rsidR="005B3D16" w:rsidRPr="004E282D" w:rsidRDefault="007379F0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Connector Details</w:t>
                  </w:r>
                </w:p>
              </w:tc>
              <w:tc>
                <w:tcPr>
                  <w:tcW w:w="3383" w:type="dxa"/>
                  <w:tcBorders>
                    <w:left w:val="single" w:sz="18" w:space="0" w:color="4F81BD" w:themeColor="accent1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292E4F6F" w14:textId="078E3559" w:rsidR="005B3D16" w:rsidRPr="004E282D" w:rsidRDefault="007379F0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Connector Image</w:t>
                  </w:r>
                </w:p>
              </w:tc>
            </w:tr>
            <w:tr w:rsidR="005B3D16" w14:paraId="18455DBA" w14:textId="77777777" w:rsidTr="00AB7E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5" w:type="dxa"/>
                  <w:tcBorders>
                    <w:top w:val="single" w:sz="18" w:space="0" w:color="4F81BD" w:themeColor="accent1"/>
                    <w:left w:val="single" w:sz="18" w:space="0" w:color="4F81BD" w:themeColor="accent1"/>
                  </w:tcBorders>
                  <w:vAlign w:val="center"/>
                </w:tcPr>
                <w:p w14:paraId="490610C7" w14:textId="47AE79A6" w:rsidR="005B3D16" w:rsidRPr="00F42DD1" w:rsidRDefault="007379F0" w:rsidP="00AB7ED5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Spring Connector-1</w:t>
                  </w:r>
                </w:p>
              </w:tc>
              <w:tc>
                <w:tcPr>
                  <w:tcW w:w="4276" w:type="dxa"/>
                  <w:tcBorders>
                    <w:top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199"/>
                    <w:gridCol w:w="1847"/>
                  </w:tblGrid>
                  <w:tr w:rsidR="00485382" w14:paraId="6AE90642" w14:textId="77777777" w:rsidTr="0048538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08BE86A0" w14:textId="6D98886D" w:rsidR="00485382" w:rsidRPr="00BE6656" w:rsidRDefault="007379F0" w:rsidP="00485382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03F63EC" w14:textId="0FB69E7C" w:rsidR="00485382" w:rsidRPr="00154A1A" w:rsidRDefault="007379F0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7379F0" w14:paraId="7AE9D044" w14:textId="77777777" w:rsidTr="0048538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0A98DBE" w14:textId="76E7AF1A" w:rsidR="007379F0" w:rsidRDefault="007379F0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3AF6607" w14:textId="313576B3" w:rsidR="007379F0" w:rsidRDefault="007379F0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Spring(Flat parallel faces)(Compression &amp; Extension)</w:t>
                        </w:r>
                      </w:p>
                    </w:tc>
                  </w:tr>
                  <w:tr w:rsidR="007379F0" w14:paraId="0388A5F4" w14:textId="77777777" w:rsidTr="0048538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3D28B76" w14:textId="2C533B90" w:rsidR="007379F0" w:rsidRDefault="007379F0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Normal stiffness 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F3D08D5" w14:textId="1020C674" w:rsidR="007379F0" w:rsidRDefault="007379F0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8,108.16 N/m</w:t>
                        </w:r>
                      </w:p>
                    </w:tc>
                  </w:tr>
                  <w:tr w:rsidR="007379F0" w14:paraId="74AA30F5" w14:textId="77777777" w:rsidTr="00485382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76A17ED" w14:textId="40251E67" w:rsidR="007379F0" w:rsidRDefault="007379F0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Tangential Stiffness: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C24A3BD" w14:textId="6B0C2D28" w:rsidR="007379F0" w:rsidRDefault="007379F0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 N/m</w:t>
                        </w:r>
                      </w:p>
                    </w:tc>
                  </w:tr>
                </w:tbl>
                <w:p w14:paraId="08A214A8" w14:textId="77777777" w:rsidR="00485382" w:rsidRPr="006208CB" w:rsidRDefault="00485382" w:rsidP="00485382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</w:tc>
              <w:tc>
                <w:tcPr>
                  <w:tcW w:w="3383" w:type="dxa"/>
                  <w:tcBorders>
                    <w:top w:val="single" w:sz="18" w:space="0" w:color="4F81BD" w:themeColor="accent1"/>
                    <w:right w:val="single" w:sz="18" w:space="0" w:color="4F81BD" w:themeColor="accent1"/>
                  </w:tcBorders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168"/>
                  </w:tblGrid>
                  <w:tr w:rsidR="005B3D16" w14:paraId="71E66F61" w14:textId="77777777" w:rsidTr="005B3D16">
                    <w:tc>
                      <w:tcPr>
                        <w:tcW w:w="3168" w:type="dxa"/>
                        <w:vAlign w:val="center"/>
                        <w:hideMark/>
                      </w:tcPr>
                      <w:p w14:paraId="4CFF1C1D" w14:textId="2168B1F5" w:rsidR="005B3D16" w:rsidRPr="00F42DD1" w:rsidRDefault="007379F0" w:rsidP="000A7C6B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18"/>
                            <w:szCs w:val="18"/>
                          </w:rPr>
                        </w:pPr>
                        <w:r>
                          <w:rPr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487FB708" wp14:editId="2D8523E0">
                              <wp:extent cx="1874520" cy="1151255"/>
                              <wp:effectExtent l="0" t="0" r="0" b="0"/>
                              <wp:docPr id="1452732942" name="Picture 19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452732942" name=""/>
                                      <pic:cNvPicPr/>
                                    </pic:nvPicPr>
                                    <pic:blipFill>
                                      <a:blip r:embed="rId2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874520" cy="11512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5B3D16" w14:paraId="69716B81" w14:textId="77777777" w:rsidTr="005B3D16">
                    <w:trPr>
                      <w:trHeight w:val="286"/>
                    </w:trPr>
                    <w:tc>
                      <w:tcPr>
                        <w:tcW w:w="3168" w:type="dxa"/>
                        <w:vAlign w:val="center"/>
                        <w:hideMark/>
                      </w:tcPr>
                      <w:p w14:paraId="304BDD31" w14:textId="048B9484" w:rsidR="005B3D16" w:rsidRPr="004E282D" w:rsidRDefault="007379F0" w:rsidP="000A7C6B">
                        <w:pPr>
                          <w:jc w:val="center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Spring Connector-1</w:t>
                        </w:r>
                      </w:p>
                    </w:tc>
                  </w:tr>
                </w:tbl>
                <w:p w14:paraId="3F361160" w14:textId="77777777" w:rsidR="005B3D16" w:rsidRDefault="005B3D16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382977D8" w14:textId="77777777" w:rsidR="00132707" w:rsidRDefault="00132707" w:rsidP="000A7C6B"/>
          <w:p w14:paraId="29E77A0E" w14:textId="4A783C57" w:rsidR="00EF37BF" w:rsidRPr="009C0A33" w:rsidRDefault="00EF37BF" w:rsidP="000A7C6B"/>
          <w:p w14:paraId="4C4B816D" w14:textId="77777777" w:rsidR="000F2729" w:rsidRDefault="000F2729" w:rsidP="000A7C6B"/>
          <w:p w14:paraId="07B10CAA" w14:textId="4EC36CA2" w:rsidR="00E12C21" w:rsidRDefault="007379F0" w:rsidP="000A7C6B">
            <w:r>
              <w:rPr>
                <w:rStyle w:val="Strong"/>
              </w:rPr>
              <w:t>Pin/Bolt/Bearing Connector</w:t>
            </w:r>
          </w:p>
          <w:tbl>
            <w:tblPr>
              <w:tblStyle w:val="LightList-Accent11"/>
              <w:tblW w:w="10862" w:type="dxa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050"/>
              <w:gridCol w:w="3583"/>
            </w:tblGrid>
            <w:tr w:rsidR="00E12C21" w:rsidRPr="000841BF" w14:paraId="7DC30C3D" w14:textId="77777777" w:rsidTr="007379F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8" w:space="0" w:color="auto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2E3F95F9" w14:textId="2FA64069" w:rsidR="00E12C21" w:rsidRPr="003E6C57" w:rsidRDefault="007379F0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050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18" w:space="0" w:color="4F81BD" w:themeColor="accent1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58693E7B" w14:textId="164D7AD2" w:rsidR="00E12C21" w:rsidRPr="003E6C57" w:rsidRDefault="007379F0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Connector Details</w:t>
                  </w:r>
                </w:p>
              </w:tc>
              <w:tc>
                <w:tcPr>
                  <w:tcW w:w="3583" w:type="dxa"/>
                  <w:tcBorders>
                    <w:top w:val="single" w:sz="18" w:space="0" w:color="365F91" w:themeColor="accent1" w:themeShade="BF"/>
                    <w:left w:val="single" w:sz="18" w:space="0" w:color="4F81BD" w:themeColor="accent1"/>
                    <w:bottom w:val="single" w:sz="8" w:space="0" w:color="auto"/>
                    <w:right w:val="single" w:sz="18" w:space="0" w:color="4F81BD" w:themeColor="accent1"/>
                  </w:tcBorders>
                  <w:shd w:val="clear" w:color="auto" w:fill="DBE5F1" w:themeFill="accent1" w:themeFillTint="33"/>
                  <w:vAlign w:val="center"/>
                </w:tcPr>
                <w:p w14:paraId="588EEA65" w14:textId="46BAA024" w:rsidR="00E12C21" w:rsidRPr="003E6C57" w:rsidRDefault="007379F0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Strength Details</w:t>
                  </w:r>
                </w:p>
              </w:tc>
            </w:tr>
            <w:tr w:rsidR="00E12C21" w:rsidRPr="000841BF" w14:paraId="03C3A419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4F81BD" w:themeColor="accent1"/>
                    <w:left w:val="none" w:sz="0" w:space="0" w:color="auto"/>
                    <w:bottom w:val="single" w:sz="18" w:space="0" w:color="4F81BD" w:themeColor="accent1"/>
                  </w:tcBorders>
                  <w:vAlign w:val="center"/>
                </w:tcPr>
                <w:p w14:paraId="3EB98169" w14:textId="0F60BB7D" w:rsidR="00E12C21" w:rsidRDefault="007379F0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0D056F33" wp14:editId="30970AC6">
                        <wp:extent cx="1904365" cy="1169035"/>
                        <wp:effectExtent l="0" t="0" r="635" b="0"/>
                        <wp:docPr id="1903518487" name="Picture 1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03518487" name=""/>
                                <pic:cNvPicPr/>
                              </pic:nvPicPr>
                              <pic:blipFill>
                                <a:blip r:embed="rId2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690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DA67FB8" w14:textId="547028C7" w:rsidR="00E12C21" w:rsidRPr="000F2729" w:rsidRDefault="007379F0" w:rsidP="000A7C6B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Pin Connector-1</w:t>
                  </w:r>
                </w:p>
              </w:tc>
              <w:tc>
                <w:tcPr>
                  <w:tcW w:w="405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76"/>
                    <w:gridCol w:w="1744"/>
                  </w:tblGrid>
                  <w:tr w:rsidR="002E61D4" w14:paraId="4AA39CFE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277EA93C" w14:textId="0BBC7F65" w:rsidR="002E61D4" w:rsidRPr="00BE6656" w:rsidRDefault="007379F0" w:rsidP="003F2268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412F3225" w14:textId="596FF3B2" w:rsidR="002E61D4" w:rsidRPr="002E61D4" w:rsidRDefault="007379F0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7379F0" w14:paraId="061221A6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1B4D2A4" w14:textId="00A1992D" w:rsidR="007379F0" w:rsidRDefault="007379F0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1019DDF" w14:textId="527E0BD8" w:rsidR="007379F0" w:rsidRDefault="007379F0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Pin</w:t>
                        </w:r>
                      </w:p>
                    </w:tc>
                  </w:tr>
                  <w:tr w:rsidR="007379F0" w14:paraId="6AD4AC19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A91FF85" w14:textId="7BDB24A7" w:rsidR="007379F0" w:rsidRDefault="007379F0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retaining ring (No translation):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E046CF4" w14:textId="211A1853" w:rsidR="007379F0" w:rsidRDefault="007379F0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Yes</w:t>
                        </w:r>
                      </w:p>
                    </w:tc>
                  </w:tr>
                  <w:tr w:rsidR="007379F0" w14:paraId="7B985A4A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89EBCF3" w14:textId="1ECCBEE6" w:rsidR="007379F0" w:rsidRDefault="007379F0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key (No rotation):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CC3B8E0" w14:textId="2FC43454" w:rsidR="007379F0" w:rsidRDefault="007379F0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7379F0" w14:paraId="7702B94B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60639AD" w14:textId="3E8B58D3" w:rsidR="007379F0" w:rsidRDefault="007379F0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7DF9278" w14:textId="02DB63C2" w:rsidR="007379F0" w:rsidRDefault="007379F0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Rigid</w:t>
                        </w:r>
                      </w:p>
                    </w:tc>
                  </w:tr>
                  <w:tr w:rsidR="007379F0" w14:paraId="474C2FFE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385B298" w14:textId="50D9F89E" w:rsidR="007379F0" w:rsidRDefault="007379F0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B214B21" w14:textId="55239AF7" w:rsidR="007379F0" w:rsidRDefault="007379F0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7379F0" w14:paraId="71FB26AE" w14:textId="77777777" w:rsidTr="003F2268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390243C" w14:textId="4B07C64A" w:rsidR="007379F0" w:rsidRDefault="007379F0" w:rsidP="003F2268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Rotational stiffness 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BCAE68B" w14:textId="044EE013" w:rsidR="007379F0" w:rsidRDefault="007379F0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01CA972A" w14:textId="77777777" w:rsidR="00E12C21" w:rsidRPr="00577134" w:rsidRDefault="00E12C21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3583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  <w:right w:val="none" w:sz="0" w:space="0" w:color="auto"/>
                  </w:tcBorders>
                  <w:vAlign w:val="center"/>
                </w:tcPr>
                <w:p w14:paraId="6A0BA135" w14:textId="77777777" w:rsidR="003319D9" w:rsidRDefault="003319D9" w:rsidP="00E12C2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5B3462EA" w14:textId="7C2A7328" w:rsidR="00E12C21" w:rsidRPr="00577134" w:rsidRDefault="007379F0" w:rsidP="00E12C21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  <w:t>No Data</w:t>
                  </w:r>
                </w:p>
              </w:tc>
            </w:tr>
            <w:tr w:rsidR="007379F0" w:rsidRPr="000841BF" w14:paraId="452D2896" w14:textId="77777777" w:rsidTr="007379F0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4F81BD" w:themeColor="accent1"/>
                  </w:tcBorders>
                  <w:shd w:val="clear" w:color="auto" w:fill="C6D9F1" w:themeFill="text2" w:themeFillTint="33"/>
                </w:tcPr>
                <w:p w14:paraId="15BEFDFB" w14:textId="6343B786" w:rsidR="007379F0" w:rsidRPr="000F054F" w:rsidRDefault="007379F0" w:rsidP="0044484F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1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7379F0" w14:paraId="4C400F9A" w14:textId="77777777" w:rsidTr="0044484F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B223A68" w14:textId="529C6EDF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B2798C6" w14:textId="48ABC5DF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91CBA79" w14:textId="33040223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E2A85ED" w14:textId="1F356DAC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7060CA5C" w14:textId="73CF5610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7379F0" w14:paraId="63BED402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0A35B3D" w14:textId="604BFF11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5F01A43" w14:textId="33BA0D77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72C53C9" w14:textId="30017F05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A96F885" w14:textId="00EA48A3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10.955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CC8F07E" w14:textId="630B2E20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-10.955</w:t>
                        </w:r>
                      </w:p>
                    </w:tc>
                  </w:tr>
                  <w:tr w:rsidR="007379F0" w14:paraId="2D8FAAFF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E3AF700" w14:textId="7B9FC13D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7228B78" w14:textId="3AC541BD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6.9449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34D7DF2" w14:textId="3C77BDD0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-6.2763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EE5706D" w14:textId="58B99958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316D253" w14:textId="633CBB6E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9.3607</w:t>
                        </w:r>
                      </w:p>
                    </w:tc>
                  </w:tr>
                  <w:tr w:rsidR="007379F0" w14:paraId="05A70B78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C487577" w14:textId="746FB137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2CF1E03" w14:textId="7BEE74C7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EBF3361" w14:textId="0602E26B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822E55C" w14:textId="37B4DA8B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1.7213e-11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DC5BB15" w14:textId="3030DEC3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-1.7213e-11</w:t>
                        </w:r>
                      </w:p>
                    </w:tc>
                  </w:tr>
                  <w:tr w:rsidR="007379F0" w14:paraId="2ACB561F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2D90D67" w14:textId="55B39C22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BE3EF14" w14:textId="66799905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-0.0595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25790C1" w14:textId="61F03865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-0.0048362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45928AF" w14:textId="57B063E4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B7AA2FA" w14:textId="24F4FC91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0.059696</w:t>
                        </w:r>
                      </w:p>
                    </w:tc>
                  </w:tr>
                </w:tbl>
                <w:p w14:paraId="2AD84072" w14:textId="77777777" w:rsidR="007379F0" w:rsidRPr="000841BF" w:rsidRDefault="007379F0" w:rsidP="0044484F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7379F0" w:rsidRPr="000841BF" w14:paraId="6C92CACA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4F81BD" w:themeColor="accent1"/>
                  </w:tcBorders>
                  <w:shd w:val="clear" w:color="auto" w:fill="C6D9F1" w:themeFill="text2" w:themeFillTint="33"/>
                </w:tcPr>
                <w:p w14:paraId="04C46DF4" w14:textId="7EDD5BD2" w:rsidR="007379F0" w:rsidRPr="000F054F" w:rsidRDefault="007379F0" w:rsidP="0044484F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2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7379F0" w14:paraId="067697B5" w14:textId="77777777" w:rsidTr="0044484F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EBAE581" w14:textId="0001AABC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3038B15" w14:textId="1D0A8DCD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9FBA356" w14:textId="3A56E09E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5B5D3A3" w14:textId="7317F68E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0B84F34D" w14:textId="25CAC5CE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7379F0" w14:paraId="1C974F2D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EA6C037" w14:textId="4D9D35F5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E28C012" w14:textId="6271A4E6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C5D2DF4" w14:textId="111E48A8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DB8EB6A" w14:textId="1BE02B97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10.955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A2C326D" w14:textId="2E9D84BD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-10.955</w:t>
                        </w:r>
                      </w:p>
                    </w:tc>
                  </w:tr>
                  <w:tr w:rsidR="007379F0" w14:paraId="7CACBF3B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40A2EC1" w14:textId="0A312822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5B09A85" w14:textId="1ADD50D5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6.9449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324DC8D" w14:textId="3772C2DD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-6.2763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82DC6FF" w14:textId="48AA56B3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F37D9D6" w14:textId="49CCF6A1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9.3607</w:t>
                        </w:r>
                      </w:p>
                    </w:tc>
                  </w:tr>
                  <w:tr w:rsidR="007379F0" w14:paraId="0F7DC128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8BA3040" w14:textId="6667E123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9D9E06B" w14:textId="3A34F21A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6832231" w14:textId="1C38A8FD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FC389EB" w14:textId="44B7A7B5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1.7211e-11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B8EC739" w14:textId="54A9B4A0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-1.7211e-11</w:t>
                        </w:r>
                      </w:p>
                    </w:tc>
                  </w:tr>
                  <w:tr w:rsidR="007379F0" w14:paraId="75B74EA1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FE2B470" w14:textId="14507A5D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7311FDA" w14:textId="6E730FA2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0.085459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29FCF01" w14:textId="4F2BAF7D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0.033561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7D526EB" w14:textId="59F82F24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742B8C6" w14:textId="21356507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0.091813</w:t>
                        </w:r>
                      </w:p>
                    </w:tc>
                  </w:tr>
                </w:tbl>
                <w:p w14:paraId="73C52113" w14:textId="77777777" w:rsidR="007379F0" w:rsidRPr="000841BF" w:rsidRDefault="007379F0" w:rsidP="0044484F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7379F0" w:rsidRPr="000841BF" w14:paraId="4C0696C1" w14:textId="77777777" w:rsidTr="0044484F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749A65C2" w14:textId="53A4D781" w:rsidR="007379F0" w:rsidRPr="000F054F" w:rsidRDefault="007379F0" w:rsidP="0044484F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3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7379F0" w14:paraId="6AF961E4" w14:textId="77777777" w:rsidTr="0044484F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623ECBD8" w14:textId="05E843A7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E1F0DCA" w14:textId="295F1F53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860BC93" w14:textId="08861813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22F241A" w14:textId="55BE239A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0588C4FA" w14:textId="1C89390E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7379F0" w14:paraId="5AFF6E10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C2D5512" w14:textId="6174ADC6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2258D72" w14:textId="06D1A4AC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5B03CA3" w14:textId="286283FA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512F42E" w14:textId="1CB7059C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-10.798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32E870A" w14:textId="3A3015F5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10.798</w:t>
                        </w:r>
                      </w:p>
                    </w:tc>
                  </w:tr>
                  <w:tr w:rsidR="007379F0" w14:paraId="06C1999A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9E8DD1E" w14:textId="4C2E5467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5779D65" w14:textId="2868DABF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1.4845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8DDE8D5" w14:textId="599C975E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-6.2238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43A159C" w14:textId="6767E403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35BE088" w14:textId="17A33264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6.3984</w:t>
                        </w:r>
                      </w:p>
                    </w:tc>
                  </w:tr>
                  <w:tr w:rsidR="007379F0" w14:paraId="0BB6B12E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5A423F5" w14:textId="7AB7DAFE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50444A0" w14:textId="7A5945B2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FC960B3" w14:textId="4DD3AE95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B8FA42B" w14:textId="4CDD59C7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1.7213e-11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099EA19" w14:textId="62CA045A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-1.7213e-11</w:t>
                        </w:r>
                      </w:p>
                    </w:tc>
                  </w:tr>
                  <w:tr w:rsidR="007379F0" w14:paraId="138BCBE9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D9F0B35" w14:textId="751A673C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97DCEE3" w14:textId="10F74E7A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0.059799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A76C41E" w14:textId="7A8A6486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0.017382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94E6AB8" w14:textId="2A3F7074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060FB0C" w14:textId="5EC9CAB6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0.062274</w:t>
                        </w:r>
                      </w:p>
                    </w:tc>
                  </w:tr>
                </w:tbl>
                <w:p w14:paraId="142E3727" w14:textId="77777777" w:rsidR="007379F0" w:rsidRPr="000841BF" w:rsidRDefault="007379F0" w:rsidP="0044484F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7379F0" w:rsidRPr="000841BF" w14:paraId="46A41CEB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4F81BD" w:themeColor="accent1"/>
                    <w:left w:val="none" w:sz="0" w:space="0" w:color="auto"/>
                    <w:bottom w:val="single" w:sz="18" w:space="0" w:color="4F81BD" w:themeColor="accent1"/>
                  </w:tcBorders>
                  <w:vAlign w:val="center"/>
                </w:tcPr>
                <w:p w14:paraId="7244BD5F" w14:textId="641C1FCE" w:rsidR="007379F0" w:rsidRDefault="007379F0" w:rsidP="0044484F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lastRenderedPageBreak/>
                    <w:drawing>
                      <wp:inline distT="0" distB="0" distL="0" distR="0" wp14:anchorId="25FD0F62" wp14:editId="7690EB12">
                        <wp:extent cx="1904365" cy="1169035"/>
                        <wp:effectExtent l="0" t="0" r="635" b="0"/>
                        <wp:docPr id="315945431" name="Picture 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15945431" name=""/>
                                <pic:cNvPicPr/>
                              </pic:nvPicPr>
                              <pic:blipFill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690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21D035" w14:textId="0ABC7C7F" w:rsidR="007379F0" w:rsidRPr="000F2729" w:rsidRDefault="007379F0" w:rsidP="0044484F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Pin Connector-4</w:t>
                  </w:r>
                </w:p>
              </w:tc>
              <w:tc>
                <w:tcPr>
                  <w:tcW w:w="405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76"/>
                    <w:gridCol w:w="1744"/>
                  </w:tblGrid>
                  <w:tr w:rsidR="007379F0" w14:paraId="2394C622" w14:textId="77777777" w:rsidTr="0044484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63D7444" w14:textId="7D3694C2" w:rsidR="007379F0" w:rsidRPr="00BE6656" w:rsidRDefault="007379F0" w:rsidP="0044484F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2EA24DF0" w14:textId="31F5DC60" w:rsidR="007379F0" w:rsidRPr="002E61D4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7379F0" w14:paraId="44DC3059" w14:textId="77777777" w:rsidTr="0044484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20A964C" w14:textId="4E37ADE2" w:rsidR="007379F0" w:rsidRDefault="007379F0" w:rsidP="0044484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B34D500" w14:textId="491691FD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Pin</w:t>
                        </w:r>
                      </w:p>
                    </w:tc>
                  </w:tr>
                  <w:tr w:rsidR="007379F0" w14:paraId="4789411B" w14:textId="77777777" w:rsidTr="0044484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5A9BB26" w14:textId="77937E73" w:rsidR="007379F0" w:rsidRDefault="007379F0" w:rsidP="0044484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retaining ring (No translation):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B7D789E" w14:textId="7066F337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Yes</w:t>
                        </w:r>
                      </w:p>
                    </w:tc>
                  </w:tr>
                  <w:tr w:rsidR="007379F0" w14:paraId="7FA3A0BE" w14:textId="77777777" w:rsidTr="0044484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3A735936" w14:textId="435AA883" w:rsidR="007379F0" w:rsidRDefault="007379F0" w:rsidP="0044484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key (No rotation):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6323838" w14:textId="07FF7D70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7379F0" w14:paraId="7A82F6B7" w14:textId="77777777" w:rsidTr="0044484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0A9AC9B" w14:textId="0D3FBE06" w:rsidR="007379F0" w:rsidRDefault="007379F0" w:rsidP="0044484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84F6FDB" w14:textId="6169A340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Rigid</w:t>
                        </w:r>
                      </w:p>
                    </w:tc>
                  </w:tr>
                  <w:tr w:rsidR="007379F0" w14:paraId="5CC0AF0B" w14:textId="77777777" w:rsidTr="0044484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7BFA39D" w14:textId="67082737" w:rsidR="007379F0" w:rsidRDefault="007379F0" w:rsidP="0044484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6DF4A090" w14:textId="3ED54A3D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7379F0" w14:paraId="6224E928" w14:textId="77777777" w:rsidTr="0044484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E249DC6" w14:textId="3D117E0C" w:rsidR="007379F0" w:rsidRDefault="007379F0" w:rsidP="0044484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Rotational stiffness 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DC5A3AD" w14:textId="631D5605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1D81C6F1" w14:textId="77777777" w:rsidR="007379F0" w:rsidRPr="00577134" w:rsidRDefault="007379F0" w:rsidP="0044484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3583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  <w:right w:val="none" w:sz="0" w:space="0" w:color="auto"/>
                  </w:tcBorders>
                  <w:vAlign w:val="center"/>
                </w:tcPr>
                <w:p w14:paraId="524A91B6" w14:textId="77777777" w:rsidR="007379F0" w:rsidRDefault="007379F0" w:rsidP="0044484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11C4D174" w14:textId="1872B849" w:rsidR="007379F0" w:rsidRPr="00577134" w:rsidRDefault="007379F0" w:rsidP="0044484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  <w:t>No Data</w:t>
                  </w:r>
                </w:p>
              </w:tc>
            </w:tr>
            <w:tr w:rsidR="007379F0" w:rsidRPr="000841BF" w14:paraId="3E7412F7" w14:textId="77777777" w:rsidTr="007379F0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4F81BD" w:themeColor="accent1"/>
                  </w:tcBorders>
                  <w:shd w:val="clear" w:color="auto" w:fill="C6D9F1" w:themeFill="text2" w:themeFillTint="33"/>
                </w:tcPr>
                <w:p w14:paraId="02BB1216" w14:textId="1FCC03FC" w:rsidR="007379F0" w:rsidRPr="000F054F" w:rsidRDefault="007379F0" w:rsidP="0044484F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1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7379F0" w14:paraId="1F39B9F6" w14:textId="77777777" w:rsidTr="0044484F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DB189B1" w14:textId="4F692BB5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7EFC31E0" w14:textId="7E9426FC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C1268C5" w14:textId="22FA7858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94A13EC" w14:textId="34E1F14D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09EB3415" w14:textId="35242C33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7379F0" w14:paraId="35752595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49FCBEB" w14:textId="3EE0F149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15E96AB" w14:textId="39AFBCD2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4C6DC9D" w14:textId="58AB85DA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C0A393E" w14:textId="3987CE0B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-0.51797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F42EC6F" w14:textId="34F69BF4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-0.51797</w:t>
                        </w:r>
                      </w:p>
                    </w:tc>
                  </w:tr>
                  <w:tr w:rsidR="007379F0" w14:paraId="70DBDD6E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83FF25C" w14:textId="3DCAB547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8419F8B" w14:textId="2499496C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569.04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8927574" w14:textId="27A28BE7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1,198.2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5B0DACD" w14:textId="21DDE454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CC6C761" w14:textId="588D21F6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1,326.4</w:t>
                        </w:r>
                      </w:p>
                    </w:tc>
                  </w:tr>
                  <w:tr w:rsidR="007379F0" w14:paraId="3F018928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23B1E3C" w14:textId="38F78C83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103D22A" w14:textId="0BD65449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AA28486" w14:textId="386C2E11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7C2FEC3" w14:textId="293008D6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-1.9454e-12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EB4893C" w14:textId="32CFB83C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-1.9454e-12</w:t>
                        </w:r>
                      </w:p>
                    </w:tc>
                  </w:tr>
                  <w:tr w:rsidR="007379F0" w14:paraId="29B8105C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9DAC97F" w14:textId="155868D9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970D6A4" w14:textId="7BBB14FC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6.7217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8E732B0" w14:textId="532104AD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-1.5449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8904D00" w14:textId="34BD47E0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2E6C248" w14:textId="5C7B2CD9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6.8969</w:t>
                        </w:r>
                      </w:p>
                    </w:tc>
                  </w:tr>
                </w:tbl>
                <w:p w14:paraId="6A2F9500" w14:textId="77777777" w:rsidR="007379F0" w:rsidRPr="000841BF" w:rsidRDefault="007379F0" w:rsidP="0044484F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7379F0" w:rsidRPr="000841BF" w14:paraId="5144ED77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4F81BD" w:themeColor="accent1"/>
                  </w:tcBorders>
                  <w:shd w:val="clear" w:color="auto" w:fill="C6D9F1" w:themeFill="text2" w:themeFillTint="33"/>
                </w:tcPr>
                <w:p w14:paraId="56E8E94F" w14:textId="174004BA" w:rsidR="007379F0" w:rsidRPr="000F054F" w:rsidRDefault="007379F0" w:rsidP="0044484F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2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7379F0" w14:paraId="3ED62BEB" w14:textId="77777777" w:rsidTr="0044484F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404B60A1" w14:textId="0192897B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6C6CDAB" w14:textId="35593050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3CCD00B" w14:textId="2BC3BC5F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356154E" w14:textId="192085DB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287C2CFA" w14:textId="36D20921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7379F0" w14:paraId="527090FE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95F9995" w14:textId="64CF83A8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393C059" w14:textId="34D20252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646DA4A" w14:textId="31F5AE3B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7313F6C" w14:textId="134A6BC4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-0.51797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75AD37F" w14:textId="24E7221B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-0.51797</w:t>
                        </w:r>
                      </w:p>
                    </w:tc>
                  </w:tr>
                  <w:tr w:rsidR="007379F0" w14:paraId="4EF2C88D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7FB8531" w14:textId="5304AEF9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7316665" w14:textId="75B979EB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569.04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D31F002" w14:textId="6787290D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1,198.2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FD142DB" w14:textId="473EBB27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9FECC5C" w14:textId="4C9EA26E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1,326.4</w:t>
                        </w:r>
                      </w:p>
                    </w:tc>
                  </w:tr>
                  <w:tr w:rsidR="007379F0" w14:paraId="4B77157C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8FD0E44" w14:textId="328011FC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F19264F" w14:textId="763EC583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2DF9C37" w14:textId="612C320B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77892AA" w14:textId="7788A8C8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-1.5469e-12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79F75CD" w14:textId="50C00A39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-1.5469e-12</w:t>
                        </w:r>
                      </w:p>
                    </w:tc>
                  </w:tr>
                  <w:tr w:rsidR="007379F0" w14:paraId="386B979B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14C5171" w14:textId="12A3E5DC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7DD4195" w14:textId="34B5E684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14.252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E29A967" w14:textId="41591545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-8.4158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F5497B4" w14:textId="1191BE34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B4CB294" w14:textId="1F3A84F8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16.551</w:t>
                        </w:r>
                      </w:p>
                    </w:tc>
                  </w:tr>
                </w:tbl>
                <w:p w14:paraId="437742A8" w14:textId="77777777" w:rsidR="007379F0" w:rsidRPr="000841BF" w:rsidRDefault="007379F0" w:rsidP="0044484F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7379F0" w:rsidRPr="000841BF" w14:paraId="5E6C04C6" w14:textId="77777777" w:rsidTr="0044484F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7CDA1E14" w14:textId="18D52FCE" w:rsidR="007379F0" w:rsidRPr="000F054F" w:rsidRDefault="007379F0" w:rsidP="0044484F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3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7379F0" w14:paraId="6FD771BE" w14:textId="77777777" w:rsidTr="0044484F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6C0CE50" w14:textId="6A22EC64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DB7C661" w14:textId="499256A9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E423F9E" w14:textId="1B1C81ED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E8F7C12" w14:textId="3AB39771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4197990D" w14:textId="359DA57A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7379F0" w14:paraId="6DB45F68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733870D" w14:textId="2A9002DF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ED0CF78" w14:textId="1024AAF6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BB40EF4" w14:textId="6D8366FF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5AE70C0" w14:textId="2FC8F7E8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17.493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0281B84" w14:textId="34875F05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17.493</w:t>
                        </w:r>
                      </w:p>
                    </w:tc>
                  </w:tr>
                  <w:tr w:rsidR="007379F0" w14:paraId="0D3E116C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A78796E" w14:textId="212F0F56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AD7750E" w14:textId="256C2B70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410.21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6B2A348" w14:textId="41CB2F52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1,098.3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E2ECB1B" w14:textId="2AE32925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432D5B9" w14:textId="67AE2770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1,172.4</w:t>
                        </w:r>
                      </w:p>
                    </w:tc>
                  </w:tr>
                  <w:tr w:rsidR="007379F0" w14:paraId="677BA10B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D302B58" w14:textId="0CDE05D4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BFBB445" w14:textId="3C925FE5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23FAB17" w14:textId="5675B1C7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F9333BF" w14:textId="7C31F41C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-1.944e-12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D350E8A" w14:textId="236EC7B1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-1.944e-12</w:t>
                        </w:r>
                      </w:p>
                    </w:tc>
                  </w:tr>
                  <w:tr w:rsidR="007379F0" w14:paraId="780CD1A4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2CFBCA9" w14:textId="1ED37086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6856D3F" w14:textId="3090868B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-6.1258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7BCD92A" w14:textId="33864F60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0.40365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2E3DA7A" w14:textId="429FD74A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A415954" w14:textId="0912FB51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6.1391</w:t>
                        </w:r>
                      </w:p>
                    </w:tc>
                  </w:tr>
                </w:tbl>
                <w:p w14:paraId="3BBD0B6C" w14:textId="77777777" w:rsidR="007379F0" w:rsidRPr="000841BF" w:rsidRDefault="007379F0" w:rsidP="0044484F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7379F0" w:rsidRPr="000841BF" w14:paraId="5EC3E86C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4F81BD" w:themeColor="accent1"/>
                    <w:left w:val="none" w:sz="0" w:space="0" w:color="auto"/>
                    <w:bottom w:val="single" w:sz="18" w:space="0" w:color="4F81BD" w:themeColor="accent1"/>
                  </w:tcBorders>
                  <w:vAlign w:val="center"/>
                </w:tcPr>
                <w:p w14:paraId="2B67ADE0" w14:textId="41DC6EC4" w:rsidR="007379F0" w:rsidRDefault="007379F0" w:rsidP="0044484F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40921B7C" wp14:editId="64A0595B">
                        <wp:extent cx="1904365" cy="1169035"/>
                        <wp:effectExtent l="0" t="0" r="635" b="0"/>
                        <wp:docPr id="719404321" name="Picture 1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19404321" name=""/>
                                <pic:cNvPicPr/>
                              </pic:nvPicPr>
                              <pic:blipFill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690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3863E72" w14:textId="0B3AC013" w:rsidR="007379F0" w:rsidRPr="000F2729" w:rsidRDefault="007379F0" w:rsidP="0044484F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Pin Connector-5</w:t>
                  </w:r>
                </w:p>
              </w:tc>
              <w:tc>
                <w:tcPr>
                  <w:tcW w:w="405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76"/>
                    <w:gridCol w:w="1744"/>
                  </w:tblGrid>
                  <w:tr w:rsidR="007379F0" w14:paraId="5C78690F" w14:textId="77777777" w:rsidTr="0044484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0166D9D" w14:textId="78E1A801" w:rsidR="007379F0" w:rsidRPr="00BE6656" w:rsidRDefault="007379F0" w:rsidP="0044484F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4777DD7A" w14:textId="03F72162" w:rsidR="007379F0" w:rsidRPr="002E61D4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3 face(s)</w:t>
                        </w:r>
                      </w:p>
                    </w:tc>
                  </w:tr>
                  <w:tr w:rsidR="007379F0" w14:paraId="47456514" w14:textId="77777777" w:rsidTr="0044484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DB4B2A2" w14:textId="4C438C34" w:rsidR="007379F0" w:rsidRDefault="007379F0" w:rsidP="0044484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835E955" w14:textId="56667BDC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Pin</w:t>
                        </w:r>
                      </w:p>
                    </w:tc>
                  </w:tr>
                  <w:tr w:rsidR="007379F0" w14:paraId="38ED7935" w14:textId="77777777" w:rsidTr="0044484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2807A13" w14:textId="094FC079" w:rsidR="007379F0" w:rsidRDefault="007379F0" w:rsidP="0044484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retaining ring (No translation):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5D7F562" w14:textId="539789BE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Yes</w:t>
                        </w:r>
                      </w:p>
                    </w:tc>
                  </w:tr>
                  <w:tr w:rsidR="007379F0" w14:paraId="22D67541" w14:textId="77777777" w:rsidTr="0044484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0DDFF36" w14:textId="185D0832" w:rsidR="007379F0" w:rsidRDefault="007379F0" w:rsidP="0044484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key (No rotation):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1F9499A1" w14:textId="441027E0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7379F0" w14:paraId="0075CA10" w14:textId="77777777" w:rsidTr="0044484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3556255" w14:textId="41D57DB0" w:rsidR="007379F0" w:rsidRDefault="007379F0" w:rsidP="0044484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DAA11B2" w14:textId="3643936B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Rigid</w:t>
                        </w:r>
                      </w:p>
                    </w:tc>
                  </w:tr>
                  <w:tr w:rsidR="007379F0" w14:paraId="6C02EEF2" w14:textId="77777777" w:rsidTr="0044484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EA8F130" w14:textId="47959A92" w:rsidR="007379F0" w:rsidRDefault="007379F0" w:rsidP="0044484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239BC8B" w14:textId="5157B92A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7379F0" w14:paraId="11ED19F7" w14:textId="77777777" w:rsidTr="0044484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1249C540" w14:textId="5009D38C" w:rsidR="007379F0" w:rsidRDefault="007379F0" w:rsidP="0044484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Rotational stiffness 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320F1E8" w14:textId="24059241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12635931" w14:textId="77777777" w:rsidR="007379F0" w:rsidRPr="00577134" w:rsidRDefault="007379F0" w:rsidP="0044484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3583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  <w:right w:val="none" w:sz="0" w:space="0" w:color="auto"/>
                  </w:tcBorders>
                  <w:vAlign w:val="center"/>
                </w:tcPr>
                <w:p w14:paraId="7669E664" w14:textId="77777777" w:rsidR="007379F0" w:rsidRDefault="007379F0" w:rsidP="0044484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57B891F2" w14:textId="1CCD5482" w:rsidR="007379F0" w:rsidRPr="00577134" w:rsidRDefault="007379F0" w:rsidP="0044484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  <w:t>No Data</w:t>
                  </w:r>
                </w:p>
              </w:tc>
            </w:tr>
            <w:tr w:rsidR="007379F0" w:rsidRPr="000841BF" w14:paraId="18A205ED" w14:textId="77777777" w:rsidTr="007379F0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4F81BD" w:themeColor="accent1"/>
                  </w:tcBorders>
                  <w:shd w:val="clear" w:color="auto" w:fill="C6D9F1" w:themeFill="text2" w:themeFillTint="33"/>
                </w:tcPr>
                <w:p w14:paraId="11210449" w14:textId="20908AE8" w:rsidR="007379F0" w:rsidRPr="000F054F" w:rsidRDefault="007379F0" w:rsidP="0044484F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1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7379F0" w14:paraId="62CB986B" w14:textId="77777777" w:rsidTr="0044484F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AAE22EF" w14:textId="44427B38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57F106D" w14:textId="0951C926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6A60B20" w14:textId="55F5971A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B05A930" w14:textId="6625D98C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433852C1" w14:textId="0CC6D0CD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7379F0" w14:paraId="4497289A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7A326B3" w14:textId="69EA3D50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910751A" w14:textId="3F50828E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7691247" w14:textId="29B08C42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4EF1198" w14:textId="5526EA42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37.484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282F253" w14:textId="0030F691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37.484</w:t>
                        </w:r>
                      </w:p>
                    </w:tc>
                  </w:tr>
                  <w:tr w:rsidR="007379F0" w14:paraId="3491FDB3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A9E51F3" w14:textId="5FBE8F7F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6BA94A4" w14:textId="2C93EDD1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-262.15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EE54EB6" w14:textId="421731A9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90.807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E099520" w14:textId="0ED8E5DB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0AAD3F5" w14:textId="31F6C4A6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277.43</w:t>
                        </w:r>
                      </w:p>
                    </w:tc>
                  </w:tr>
                  <w:tr w:rsidR="007379F0" w14:paraId="361F3966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04D7D3F" w14:textId="66E9C7B5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7CA9B26" w14:textId="319F59CD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2AEE2A9" w14:textId="4944C84B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A3A5E2A" w14:textId="6EC4AF46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-2.5977e-12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C3B32F8" w14:textId="0A84FBF5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-2.5977e-12</w:t>
                        </w:r>
                      </w:p>
                    </w:tc>
                  </w:tr>
                  <w:tr w:rsidR="007379F0" w14:paraId="38DECE35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2866058" w14:textId="56998B4A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82ADA13" w14:textId="5B816D06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-0.83893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EFCD708" w14:textId="0F40628A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-0.29251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4D2165E" w14:textId="3410F611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AB0BA11" w14:textId="09BCAAEB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0.88846</w:t>
                        </w:r>
                      </w:p>
                    </w:tc>
                  </w:tr>
                </w:tbl>
                <w:p w14:paraId="75FD7C9A" w14:textId="77777777" w:rsidR="007379F0" w:rsidRPr="000841BF" w:rsidRDefault="007379F0" w:rsidP="0044484F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7379F0" w:rsidRPr="000841BF" w14:paraId="5C05C4BC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4F81BD" w:themeColor="accent1"/>
                  </w:tcBorders>
                  <w:shd w:val="clear" w:color="auto" w:fill="C6D9F1" w:themeFill="text2" w:themeFillTint="33"/>
                </w:tcPr>
                <w:p w14:paraId="27E46891" w14:textId="5C98D6A4" w:rsidR="007379F0" w:rsidRPr="000F054F" w:rsidRDefault="007379F0" w:rsidP="0044484F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2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7379F0" w14:paraId="18504FEB" w14:textId="77777777" w:rsidTr="0044484F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08C4A89" w14:textId="3C541D5A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11424AA" w14:textId="7471F8E4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CCF5EC2" w14:textId="12F8CBAC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A730504" w14:textId="39BEFFDB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0994460E" w14:textId="591855B6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7379F0" w14:paraId="5C6E1638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C16B320" w14:textId="4750D99A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DE2BAC6" w14:textId="616EB231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E242A34" w14:textId="7956E5C3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C73D280" w14:textId="04EC7C55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65.881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25F4886" w14:textId="35060BA7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65.881</w:t>
                        </w:r>
                      </w:p>
                    </w:tc>
                  </w:tr>
                  <w:tr w:rsidR="007379F0" w14:paraId="586A31BA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7DEDD33D" w14:textId="7D02801D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lastRenderedPageBreak/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7CDD2DB" w14:textId="63F9C6AE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354.56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E1EF39A" w14:textId="0047DBA7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22.88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4741ED5" w14:textId="5FC2525C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5CF9A96" w14:textId="3CDE7235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355.3</w:t>
                        </w:r>
                      </w:p>
                    </w:tc>
                  </w:tr>
                  <w:tr w:rsidR="007379F0" w14:paraId="7333EEE4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62CDC06" w14:textId="2A609C76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2018390" w14:textId="575F299E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F20D354" w14:textId="78CC6890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957F0D7" w14:textId="54D4582B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-2.4312e-12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DBF6935" w14:textId="71474D33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-2.4312e-12</w:t>
                        </w:r>
                      </w:p>
                    </w:tc>
                  </w:tr>
                  <w:tr w:rsidR="007379F0" w14:paraId="4921C0A6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77012D9" w14:textId="2EE88BFA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18FF016" w14:textId="2A4ED056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-2.176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9FA735A" w14:textId="2C9B36E7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-5.6127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8282B19" w14:textId="59961694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80A2B09" w14:textId="6DED23B9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6.0197</w:t>
                        </w:r>
                      </w:p>
                    </w:tc>
                  </w:tr>
                </w:tbl>
                <w:p w14:paraId="06573E82" w14:textId="77777777" w:rsidR="007379F0" w:rsidRPr="000841BF" w:rsidRDefault="007379F0" w:rsidP="0044484F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7379F0" w:rsidRPr="000841BF" w14:paraId="4D23DE34" w14:textId="77777777" w:rsidTr="0044484F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43598C69" w14:textId="0248AAA0" w:rsidR="007379F0" w:rsidRPr="000F054F" w:rsidRDefault="007379F0" w:rsidP="0044484F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lastRenderedPageBreak/>
                    <w:t>Connector Forces Joint 3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7379F0" w14:paraId="20340E80" w14:textId="77777777" w:rsidTr="0044484F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D6C69D1" w14:textId="2D897195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3245051" w14:textId="3415BAC6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32A01A7" w14:textId="7B1E1BE1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3D8E2F6C" w14:textId="7178B93B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12BE0E37" w14:textId="6BC1E48C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7379F0" w14:paraId="6461410F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81D1906" w14:textId="5D4515A0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F55AA75" w14:textId="5868F975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4793BF1" w14:textId="2B8DDE82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9FD8CE7" w14:textId="53792F90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-65.881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F13599A" w14:textId="272BB68C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-65.881</w:t>
                        </w:r>
                      </w:p>
                    </w:tc>
                  </w:tr>
                  <w:tr w:rsidR="007379F0" w14:paraId="3F3D1446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DD6EAEB" w14:textId="253F9547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8FF00A2" w14:textId="134E8216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-354.56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9C7F05D" w14:textId="45E14FCC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-22.88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65CEB63" w14:textId="6FBF1BB9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5BF195E" w14:textId="11978783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355.3</w:t>
                        </w:r>
                      </w:p>
                    </w:tc>
                  </w:tr>
                  <w:tr w:rsidR="007379F0" w14:paraId="7D871A51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7078BF6" w14:textId="43099CBF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79118D6" w14:textId="62CF2706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472939F" w14:textId="4018F0A3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A961859" w14:textId="17D486CB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-2.5868e-12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5B30E326" w14:textId="4F43CA99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-2.5868e-12</w:t>
                        </w:r>
                      </w:p>
                    </w:tc>
                  </w:tr>
                  <w:tr w:rsidR="007379F0" w14:paraId="25C2F4F4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D8FBDD0" w14:textId="433BF89A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E71A483" w14:textId="6EBCFC1E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2.5751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8C10828" w14:textId="6320F25F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-0.57265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062ED2E" w14:textId="01FF20E0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E31C0ED" w14:textId="339CD63E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2.638</w:t>
                        </w:r>
                      </w:p>
                    </w:tc>
                  </w:tr>
                </w:tbl>
                <w:p w14:paraId="0209CDAC" w14:textId="77777777" w:rsidR="007379F0" w:rsidRPr="000841BF" w:rsidRDefault="007379F0" w:rsidP="0044484F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7379F0" w:rsidRPr="000841BF" w14:paraId="726C3E28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4F81BD" w:themeColor="accent1"/>
                    <w:left w:val="none" w:sz="0" w:space="0" w:color="auto"/>
                    <w:bottom w:val="single" w:sz="18" w:space="0" w:color="4F81BD" w:themeColor="accent1"/>
                  </w:tcBorders>
                  <w:vAlign w:val="center"/>
                </w:tcPr>
                <w:p w14:paraId="15E4AB1F" w14:textId="12772252" w:rsidR="007379F0" w:rsidRDefault="007379F0" w:rsidP="0044484F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 wp14:anchorId="7F6C69B2" wp14:editId="77D5EADF">
                        <wp:extent cx="1904365" cy="1169035"/>
                        <wp:effectExtent l="0" t="0" r="635" b="0"/>
                        <wp:docPr id="692113108" name="Picture 1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92113108" name=""/>
                                <pic:cNvPicPr/>
                              </pic:nvPicPr>
                              <pic:blipFill>
                                <a:blip r:embed="rId2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1690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0858215" w14:textId="31FC9C5D" w:rsidR="007379F0" w:rsidRPr="000F2729" w:rsidRDefault="007379F0" w:rsidP="0044484F">
                  <w:pPr>
                    <w:jc w:val="center"/>
                    <w:rPr>
                      <w:rStyle w:val="Strong"/>
                      <w:b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sz w:val="20"/>
                      <w:szCs w:val="20"/>
                    </w:rPr>
                    <w:t>Pin Connector-6</w:t>
                  </w:r>
                </w:p>
              </w:tc>
              <w:tc>
                <w:tcPr>
                  <w:tcW w:w="4050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76"/>
                    <w:gridCol w:w="1744"/>
                  </w:tblGrid>
                  <w:tr w:rsidR="007379F0" w14:paraId="723E81C6" w14:textId="77777777" w:rsidTr="0044484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CDC0D7D" w14:textId="73DFC415" w:rsidR="007379F0" w:rsidRPr="00BE6656" w:rsidRDefault="007379F0" w:rsidP="0044484F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40FE2E2E" w14:textId="6A72546F" w:rsidR="007379F0" w:rsidRPr="002E61D4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7379F0" w14:paraId="30D59CC4" w14:textId="77777777" w:rsidTr="0044484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7F6400D" w14:textId="0DEBE20C" w:rsidR="007379F0" w:rsidRDefault="007379F0" w:rsidP="0044484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D04163A" w14:textId="2D4BADD8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Pin</w:t>
                        </w:r>
                      </w:p>
                    </w:tc>
                  </w:tr>
                  <w:tr w:rsidR="007379F0" w14:paraId="396E5024" w14:textId="77777777" w:rsidTr="0044484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CD012EC" w14:textId="58055762" w:rsidR="007379F0" w:rsidRDefault="007379F0" w:rsidP="0044484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retaining ring (No translation):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5729FEF" w14:textId="5FF6306D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Yes</w:t>
                        </w:r>
                      </w:p>
                    </w:tc>
                  </w:tr>
                  <w:tr w:rsidR="007379F0" w14:paraId="3028F6F2" w14:textId="77777777" w:rsidTr="0044484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7495A40" w14:textId="2E967C6E" w:rsidR="007379F0" w:rsidRDefault="007379F0" w:rsidP="0044484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With key (No rotation):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41837FF" w14:textId="5E304B9F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No</w:t>
                        </w:r>
                      </w:p>
                    </w:tc>
                  </w:tr>
                  <w:tr w:rsidR="007379F0" w14:paraId="565AF93E" w14:textId="77777777" w:rsidTr="0044484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14190A9" w14:textId="7B18B1A3" w:rsidR="007379F0" w:rsidRDefault="007379F0" w:rsidP="0044484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Connection 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B577CC9" w14:textId="7D63AC8D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Distributed</w:t>
                        </w:r>
                      </w:p>
                    </w:tc>
                  </w:tr>
                  <w:tr w:rsidR="007379F0" w14:paraId="3C3E2D34" w14:textId="77777777" w:rsidTr="0044484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75E35E7" w14:textId="3858FD81" w:rsidR="007379F0" w:rsidRDefault="007379F0" w:rsidP="0044484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5446D3F4" w14:textId="490220FE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SI</w:t>
                        </w:r>
                      </w:p>
                    </w:tc>
                  </w:tr>
                  <w:tr w:rsidR="007379F0" w14:paraId="4DDAE8EF" w14:textId="77777777" w:rsidTr="0044484F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80F2B55" w14:textId="6226FC41" w:rsidR="007379F0" w:rsidRDefault="007379F0" w:rsidP="0044484F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Rotational stiffness 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8FE4646" w14:textId="0CA824E1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63057007" w14:textId="77777777" w:rsidR="007379F0" w:rsidRPr="00577134" w:rsidRDefault="007379F0" w:rsidP="0044484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3583" w:type="dxa"/>
                  <w:tcBorders>
                    <w:top w:val="single" w:sz="18" w:space="0" w:color="4F81BD" w:themeColor="accent1"/>
                    <w:bottom w:val="single" w:sz="18" w:space="0" w:color="4F81BD" w:themeColor="accent1"/>
                    <w:right w:val="none" w:sz="0" w:space="0" w:color="auto"/>
                  </w:tcBorders>
                  <w:vAlign w:val="center"/>
                </w:tcPr>
                <w:p w14:paraId="2FB60DF7" w14:textId="77777777" w:rsidR="007379F0" w:rsidRDefault="007379F0" w:rsidP="0044484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</w:p>
                <w:p w14:paraId="76428EC6" w14:textId="4ECAE2E0" w:rsidR="007379F0" w:rsidRPr="00577134" w:rsidRDefault="007379F0" w:rsidP="0044484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  <w:t>No Data</w:t>
                  </w:r>
                </w:p>
              </w:tc>
            </w:tr>
            <w:tr w:rsidR="007379F0" w:rsidRPr="000841BF" w14:paraId="0EBB179A" w14:textId="77777777" w:rsidTr="007379F0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4F81BD" w:themeColor="accent1"/>
                  </w:tcBorders>
                  <w:shd w:val="clear" w:color="auto" w:fill="C6D9F1" w:themeFill="text2" w:themeFillTint="33"/>
                </w:tcPr>
                <w:p w14:paraId="423FCFC8" w14:textId="224CE86A" w:rsidR="007379F0" w:rsidRPr="000F054F" w:rsidRDefault="007379F0" w:rsidP="0044484F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1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7379F0" w14:paraId="588D06FA" w14:textId="77777777" w:rsidTr="0044484F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51301FA" w14:textId="02DB0183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53F90E3" w14:textId="6FEBFE89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2A62FBA" w14:textId="0C6304D5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C81D58D" w14:textId="69CB4A41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2BEA5A0A" w14:textId="2BF5E68B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7379F0" w14:paraId="73EB6DCB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5517A64" w14:textId="1C49409A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1D11271" w14:textId="522CD79A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0.0016637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CBD30CD" w14:textId="560AF08B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-0.0059329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105E158" w14:textId="29352C4D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9A2C1A2" w14:textId="011B0A11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0.0061618</w:t>
                        </w:r>
                      </w:p>
                    </w:tc>
                  </w:tr>
                  <w:tr w:rsidR="007379F0" w14:paraId="0CC3F4D8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0400618" w14:textId="5494C408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33676C0" w14:textId="6A313E45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0.00068609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B7667C9" w14:textId="7E2ED553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0.00019239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8786129" w14:textId="65BABF72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-6.5077e-05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D345C40" w14:textId="484F60A4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0.00071552</w:t>
                        </w:r>
                      </w:p>
                    </w:tc>
                  </w:tr>
                  <w:tr w:rsidR="007379F0" w14:paraId="1E4776AA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5BBFE41" w14:textId="36A010EE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815ACFA" w14:textId="35B644A4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2.6322e-14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299B07D" w14:textId="2C741AAD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-9.3867e-14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D1471B2" w14:textId="7D30232E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45A7BAE" w14:textId="3AC28EBA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9.7488e-14</w:t>
                        </w:r>
                      </w:p>
                    </w:tc>
                  </w:tr>
                  <w:tr w:rsidR="007379F0" w14:paraId="39028B57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A3689D2" w14:textId="31A84F57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9520B4B" w14:textId="20F88211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-4.2029e-06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B87F318" w14:textId="78A28842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-1.1786e-06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985B810" w14:textId="0E525420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-5.4881e-05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39F2F735" w14:textId="077204C1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5.5055e-05</w:t>
                        </w:r>
                      </w:p>
                    </w:tc>
                  </w:tr>
                </w:tbl>
                <w:p w14:paraId="29DFEE06" w14:textId="77777777" w:rsidR="007379F0" w:rsidRPr="000841BF" w:rsidRDefault="007379F0" w:rsidP="0044484F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  <w:tr w:rsidR="007379F0" w:rsidRPr="000841BF" w14:paraId="5E1A374B" w14:textId="77777777" w:rsidTr="0044484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C6D9F1" w:themeFill="text2" w:themeFillTint="33"/>
                </w:tcPr>
                <w:p w14:paraId="163C0966" w14:textId="271647E2" w:rsidR="007379F0" w:rsidRPr="000F054F" w:rsidRDefault="007379F0" w:rsidP="0044484F">
                  <w:pPr>
                    <w:rPr>
                      <w:b w:val="0"/>
                    </w:rPr>
                  </w:pPr>
                  <w:r>
                    <w:rPr>
                      <w:rStyle w:val="Strong"/>
                      <w:b/>
                    </w:rPr>
                    <w:t>Connector Forces Joint 2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7379F0" w14:paraId="61962622" w14:textId="77777777" w:rsidTr="0044484F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18413A44" w14:textId="05BACF0C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Type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1964FCA0" w14:textId="70C4F92E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23C4943" w14:textId="2162677B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Y-Component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6DD35F96" w14:textId="4BBEB86B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Z-Component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6106EBEF" w14:textId="4B6719B2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7379F0" w14:paraId="4B7354B1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841DF49" w14:textId="4FF26816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Axial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21FD3CD" w14:textId="2895A236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-0.0016637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A0D48F9" w14:textId="3C54D5B3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0.0059329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AB548B4" w14:textId="487CFDFE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7B30FD6" w14:textId="7CE1EC1A" w:rsidR="007379F0" w:rsidRPr="00EF37BF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-0.0061618</w:t>
                        </w:r>
                      </w:p>
                    </w:tc>
                  </w:tr>
                  <w:tr w:rsidR="007379F0" w14:paraId="4DB122D9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9114B65" w14:textId="1F92B1DB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Shear Force 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7863D2F" w14:textId="59BDDBEC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-0.00068609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3E5DF3C" w14:textId="63AAE3DE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-0.00019239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4B1CC3F" w14:textId="2DF4B482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6.5077e-05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3F589B8" w14:textId="1FBDB88B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0.00071552</w:t>
                        </w:r>
                      </w:p>
                    </w:tc>
                  </w:tr>
                  <w:tr w:rsidR="007379F0" w14:paraId="013B0F7F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FFBA9E6" w14:textId="51CE3967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Torque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4B1C036" w14:textId="6F7CFC15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-2.1816e-13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227A16C" w14:textId="28DFAADD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7.7799e-13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56882D9" w14:textId="27AAB63B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7570BE22" w14:textId="5B1DB605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-8.08e-13</w:t>
                        </w:r>
                      </w:p>
                    </w:tc>
                  </w:tr>
                  <w:tr w:rsidR="007379F0" w14:paraId="47374E8C" w14:textId="77777777" w:rsidTr="0044484F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B323208" w14:textId="2FCD39E9" w:rsidR="007379F0" w:rsidRDefault="007379F0" w:rsidP="0044484F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Bending moment (N.m)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FB62511" w14:textId="6F336C72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-2.4233e-06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9B8AD94" w14:textId="22D43239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-6.7954e-07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1CE7EDA5" w14:textId="41978242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-2.0471e-05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0894957B" w14:textId="6C6CF7BD" w:rsidR="007379F0" w:rsidRDefault="007379F0" w:rsidP="0044484F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2.0625e-05</w:t>
                        </w:r>
                      </w:p>
                    </w:tc>
                  </w:tr>
                </w:tbl>
                <w:p w14:paraId="2284DCE0" w14:textId="77777777" w:rsidR="007379F0" w:rsidRPr="000841BF" w:rsidRDefault="007379F0" w:rsidP="0044484F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</w:tc>
            </w:tr>
          </w:tbl>
          <w:p w14:paraId="4756774A" w14:textId="77777777" w:rsidR="00D72EE8" w:rsidRDefault="00D72EE8" w:rsidP="00D72EE8"/>
          <w:p w14:paraId="5B2B24E7" w14:textId="2B68FEBB" w:rsidR="00D72EE8" w:rsidRPr="009C0A33" w:rsidRDefault="00D72EE8" w:rsidP="00D72EE8"/>
          <w:p w14:paraId="062D7A6C" w14:textId="690EDE45" w:rsidR="00132707" w:rsidRDefault="00132707" w:rsidP="000A7C6B"/>
        </w:tc>
      </w:tr>
    </w:tbl>
    <w:p w14:paraId="30C53E1E" w14:textId="77777777" w:rsidR="00104BD8" w:rsidRDefault="00104BD8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104BD8" w14:paraId="429E7A3B" w14:textId="77777777" w:rsidTr="00213D4E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2EB6CF82" w14:textId="089FA76F" w:rsidR="00104BD8" w:rsidRDefault="007379F0" w:rsidP="007379F0">
            <w:pPr>
              <w:pStyle w:val="Heading1"/>
            </w:pPr>
            <w:bookmarkStart w:id="14" w:name="_Toc215261782"/>
            <w:r>
              <w:lastRenderedPageBreak/>
              <w:t>Interaction Information</w:t>
            </w:r>
            <w:bookmarkEnd w:id="14"/>
          </w:p>
          <w:p w14:paraId="36436CA5" w14:textId="77777777" w:rsidR="00104BD8" w:rsidRPr="000B04D4" w:rsidRDefault="00104BD8" w:rsidP="000A7C6B"/>
          <w:tbl>
            <w:tblPr>
              <w:tblStyle w:val="LightGrid-Accent11"/>
              <w:tblW w:w="0" w:type="auto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20"/>
              <w:gridCol w:w="4067"/>
              <w:gridCol w:w="4067"/>
            </w:tblGrid>
            <w:tr w:rsidR="002B4DE8" w14:paraId="41E152AD" w14:textId="77777777" w:rsidTr="00213D4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3ABB52E" w14:textId="41311704" w:rsidR="002B4DE8" w:rsidRDefault="007379F0" w:rsidP="00C16188">
                  <w:pPr>
                    <w:jc w:val="center"/>
                  </w:pPr>
                  <w:r>
                    <w:t>Interaction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D528B3C" w14:textId="06F72960" w:rsidR="002B4DE8" w:rsidRDefault="007379F0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Image</w:t>
                  </w:r>
                </w:p>
              </w:tc>
              <w:tc>
                <w:tcPr>
                  <w:tcW w:w="4067" w:type="dxa"/>
                  <w:tcBorders>
                    <w:top w:val="none" w:sz="0" w:space="0" w:color="auto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2B481B8" w14:textId="02279642" w:rsidR="002B4DE8" w:rsidRDefault="007379F0" w:rsidP="00C1618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Interaction Properties</w:t>
                  </w:r>
                </w:p>
              </w:tc>
            </w:tr>
            <w:tr w:rsidR="002B4DE8" w14:paraId="5EEE701B" w14:textId="77777777" w:rsidTr="003F226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C2D80B9" w14:textId="2205AF84" w:rsidR="002B4DE8" w:rsidRPr="00211C62" w:rsidRDefault="007379F0" w:rsidP="00C16188">
                  <w:pPr>
                    <w:jc w:val="center"/>
                    <w:rPr>
                      <w:rFonts w:asciiTheme="minorHAnsi" w:hAnsiTheme="minorHAnsi"/>
                      <w:b w:val="0"/>
                    </w:rPr>
                  </w:pPr>
                  <w:r>
                    <w:rPr>
                      <w:rFonts w:asciiTheme="minorHAnsi" w:hAnsiTheme="minorHAnsi"/>
                      <w:b w:val="0"/>
                    </w:rPr>
                    <w:t>Global Interaction</w:t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  <w:vAlign w:val="center"/>
                </w:tcPr>
                <w:p w14:paraId="78B03D27" w14:textId="3036F8F7" w:rsidR="002B4DE8" w:rsidRPr="000B04D4" w:rsidRDefault="007379F0" w:rsidP="00C1618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noProof/>
                    </w:rPr>
                    <w:drawing>
                      <wp:inline distT="0" distB="0" distL="0" distR="0" wp14:anchorId="47F9E6CF" wp14:editId="567C40FC">
                        <wp:extent cx="2445385" cy="1501775"/>
                        <wp:effectExtent l="0" t="0" r="0" b="3175"/>
                        <wp:docPr id="394607084" name="Picture 2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4607084" name=""/>
                                <pic:cNvPicPr/>
                              </pic:nvPicPr>
                              <pic:blipFill>
                                <a:blip r:embed="rId2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5385" cy="1501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067" w:type="dxa"/>
                  <w:tcBorders>
                    <w:top w:val="single" w:sz="18" w:space="0" w:color="548DD4" w:themeColor="text2" w:themeTint="99"/>
                    <w:left w:val="single" w:sz="18" w:space="0" w:color="4F81BD" w:themeColor="accent1"/>
                    <w:bottom w:val="single" w:sz="18" w:space="0" w:color="548DD4" w:themeColor="text2" w:themeTint="99"/>
                    <w:right w:val="single" w:sz="18" w:space="0" w:color="4F81BD" w:themeColor="accent1"/>
                  </w:tcBorders>
                  <w:shd w:val="clear" w:color="auto" w:fill="auto"/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093"/>
                    <w:gridCol w:w="1758"/>
                  </w:tblGrid>
                  <w:tr w:rsidR="0017091B" w14:paraId="2F34568D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C26FC6D" w14:textId="00A4C514" w:rsidR="0017091B" w:rsidRPr="00BE6656" w:rsidRDefault="007379F0" w:rsidP="004F6DE4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1EAEB3CC" w14:textId="4C294E88" w:rsidR="0017091B" w:rsidRPr="00BE6656" w:rsidRDefault="007379F0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Bonded</w:t>
                        </w:r>
                      </w:p>
                    </w:tc>
                  </w:tr>
                  <w:tr w:rsidR="007379F0" w14:paraId="2894C575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2A26E7B9" w14:textId="6E67D37F" w:rsidR="007379F0" w:rsidRDefault="007379F0" w:rsidP="004F6DE4">
                        <w:pPr>
                          <w:jc w:val="right"/>
                        </w:pPr>
                        <w:r>
                          <w:t>Components: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1947D39" w14:textId="20299F9B" w:rsidR="007379F0" w:rsidRDefault="007379F0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 component(s)</w:t>
                        </w:r>
                      </w:p>
                    </w:tc>
                  </w:tr>
                  <w:tr w:rsidR="007379F0" w14:paraId="279A0170" w14:textId="77777777" w:rsidTr="004F6DE4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5A5B3F9C" w14:textId="5A35E440" w:rsidR="007379F0" w:rsidRDefault="007379F0" w:rsidP="004F6DE4">
                        <w:pPr>
                          <w:jc w:val="right"/>
                        </w:pPr>
                        <w:r>
                          <w:t>Options: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79A41A83" w14:textId="60825ECA" w:rsidR="007379F0" w:rsidRDefault="007379F0" w:rsidP="004F6DE4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Independent mesh</w:t>
                        </w:r>
                      </w:p>
                    </w:tc>
                  </w:tr>
                </w:tbl>
                <w:p w14:paraId="05E936F8" w14:textId="77777777" w:rsidR="00213D4E" w:rsidRPr="00211C62" w:rsidRDefault="00213D4E" w:rsidP="0017091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148D8773" w14:textId="1274AC37" w:rsidR="00104BD8" w:rsidRDefault="00104BD8" w:rsidP="000A7C6B">
            <w:pPr>
              <w:rPr>
                <w:rStyle w:val="A3"/>
              </w:rPr>
            </w:pPr>
          </w:p>
          <w:p w14:paraId="149210E2" w14:textId="77777777" w:rsidR="00104BD8" w:rsidRDefault="00104BD8" w:rsidP="000A7C6B"/>
        </w:tc>
      </w:tr>
    </w:tbl>
    <w:p w14:paraId="54C3F1E3" w14:textId="77777777"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14:paraId="06C688FE" w14:textId="77777777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C23841A" w14:textId="035324F4" w:rsidR="00A61A59" w:rsidRDefault="007379F0" w:rsidP="000A7C6B">
            <w:pPr>
              <w:pStyle w:val="Heading1"/>
            </w:pPr>
            <w:bookmarkStart w:id="15" w:name="_Toc215261783"/>
            <w:r>
              <w:lastRenderedPageBreak/>
              <w:t>Mesh information</w:t>
            </w:r>
            <w:bookmarkEnd w:id="15"/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14:paraId="4BABD72F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98FD633" w14:textId="26E73D32" w:rsidR="00A9531D" w:rsidRDefault="007379F0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E194D01" w14:textId="381F6E54" w:rsidR="00A9531D" w:rsidRDefault="007379F0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7379F0" w14:paraId="6CB7ECEB" w14:textId="77777777" w:rsidTr="007379F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83570C" w14:textId="6708D48D" w:rsidR="007379F0" w:rsidRDefault="007379F0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7AF5762" w14:textId="58CF15B0" w:rsidR="007379F0" w:rsidRDefault="007379F0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Blended curvature-based mesh</w:t>
                  </w:r>
                </w:p>
              </w:tc>
            </w:tr>
            <w:tr w:rsidR="007379F0" w14:paraId="6DD0C48F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B35426" w14:textId="7D119F73" w:rsidR="007379F0" w:rsidRDefault="007379F0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B00C33" w14:textId="281F0892" w:rsidR="007379F0" w:rsidRDefault="007379F0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7379F0" w14:paraId="08AD82A5" w14:textId="77777777" w:rsidTr="007379F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4BD259" w14:textId="03799F54" w:rsidR="007379F0" w:rsidRDefault="007379F0" w:rsidP="00C16188">
                  <w:r>
                    <w:t>Maximum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2D17621" w14:textId="6BE21382" w:rsidR="007379F0" w:rsidRDefault="007379F0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10.215 mm</w:t>
                  </w:r>
                </w:p>
              </w:tc>
            </w:tr>
            <w:tr w:rsidR="007379F0" w14:paraId="2FDD9138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80A0E12" w14:textId="6218D1DB" w:rsidR="007379F0" w:rsidRDefault="007379F0" w:rsidP="00C16188">
                  <w:r>
                    <w:t>Minimum 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4CAB70F" w14:textId="6D37A775" w:rsidR="007379F0" w:rsidRDefault="007379F0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0.51075 mm</w:t>
                  </w:r>
                </w:p>
              </w:tc>
            </w:tr>
            <w:tr w:rsidR="007379F0" w14:paraId="24A9CBD5" w14:textId="77777777" w:rsidTr="007379F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52BE38" w14:textId="20FD80A0" w:rsidR="007379F0" w:rsidRDefault="007379F0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B584708" w14:textId="383C3039" w:rsidR="007379F0" w:rsidRDefault="007379F0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  <w:tr w:rsidR="007379F0" w14:paraId="1D366A4E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45766B5" w14:textId="4B98E1B1" w:rsidR="007379F0" w:rsidRDefault="007379F0" w:rsidP="00C16188">
                  <w:r>
                    <w:t>Remesh failed parts independently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0BF158" w14:textId="43171559" w:rsidR="007379F0" w:rsidRDefault="007379F0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7379F0" w14:paraId="7C15310F" w14:textId="77777777" w:rsidTr="007379F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2105838" w14:textId="540810B2" w:rsidR="007379F0" w:rsidRDefault="007379F0" w:rsidP="00C16188">
                  <w:r>
                    <w:t>Reuse mesh for identical parts in an assembly (Blended curvature-based mesher only)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81516B7" w14:textId="54756D6E" w:rsidR="007379F0" w:rsidRDefault="007379F0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</w:tbl>
          <w:p w14:paraId="1A6B0C47" w14:textId="77777777" w:rsidR="00690657" w:rsidRDefault="00690657" w:rsidP="00690657"/>
          <w:p w14:paraId="17C2D058" w14:textId="08103DFA" w:rsidR="00A9531D" w:rsidRPr="00690657" w:rsidRDefault="007379F0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14:paraId="6691329E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BF7D90" w14:textId="263C47B4" w:rsidR="007107BE" w:rsidRDefault="007379F0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40BCA0" w14:textId="5ECF43ED" w:rsidR="007107BE" w:rsidRDefault="007379F0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265399</w:t>
                  </w:r>
                </w:p>
              </w:tc>
            </w:tr>
            <w:tr w:rsidR="007379F0" w14:paraId="4B6C6A82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C5315A" w14:textId="193EDF89" w:rsidR="007379F0" w:rsidRDefault="007379F0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0301E4" w14:textId="1C124A3C" w:rsidR="007379F0" w:rsidRDefault="007379F0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159451</w:t>
                  </w:r>
                </w:p>
              </w:tc>
            </w:tr>
            <w:tr w:rsidR="007379F0" w14:paraId="4DB1AA6F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4C8CB45" w14:textId="33E444FC" w:rsidR="007379F0" w:rsidRDefault="007379F0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62B142B" w14:textId="57373729" w:rsidR="007379F0" w:rsidRDefault="007379F0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50.794</w:t>
                  </w:r>
                </w:p>
              </w:tc>
            </w:tr>
            <w:tr w:rsidR="007379F0" w14:paraId="2217F272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81A83A3" w14:textId="0BBCC4CD" w:rsidR="007379F0" w:rsidRDefault="007379F0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C39023F" w14:textId="63D6A797" w:rsidR="007379F0" w:rsidRDefault="007379F0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95.5</w:t>
                  </w:r>
                </w:p>
              </w:tc>
            </w:tr>
            <w:tr w:rsidR="007379F0" w14:paraId="2B6D256E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0052808" w14:textId="1541B498" w:rsidR="007379F0" w:rsidRDefault="007379F0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0DD78B8" w14:textId="14B9F793" w:rsidR="007379F0" w:rsidRDefault="007379F0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0.074</w:t>
                  </w:r>
                </w:p>
              </w:tc>
            </w:tr>
            <w:tr w:rsidR="007379F0" w14:paraId="00949CBC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F77A866" w14:textId="604D9AE8" w:rsidR="007379F0" w:rsidRDefault="007379F0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C840A86" w14:textId="1C3CA27B" w:rsidR="007379F0" w:rsidRDefault="007379F0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7379F0" w14:paraId="0F54E53E" w14:textId="7777777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19F4F29" w14:textId="46EB3944" w:rsidR="007379F0" w:rsidRDefault="007379F0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7AC7D6F" w14:textId="4900B2F4" w:rsidR="007379F0" w:rsidRDefault="007379F0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00:00:38</w:t>
                  </w:r>
                </w:p>
              </w:tc>
            </w:tr>
            <w:tr w:rsidR="007379F0" w14:paraId="78157467" w14:textId="7777777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251EF41" w14:textId="6A1F9305" w:rsidR="007379F0" w:rsidRDefault="007379F0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C54462F" w14:textId="58580D8B" w:rsidR="007379F0" w:rsidRDefault="007379F0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TEJADURGAM</w:t>
                  </w:r>
                </w:p>
              </w:tc>
            </w:tr>
          </w:tbl>
          <w:p w14:paraId="59CAD610" w14:textId="77777777" w:rsidR="00690657" w:rsidRDefault="00690657" w:rsidP="00690657"/>
          <w:p w14:paraId="5583030C" w14:textId="52963CC0" w:rsidR="002F5299" w:rsidRDefault="007379F0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Control Information:</w:t>
            </w:r>
          </w:p>
          <w:tbl>
            <w:tblPr>
              <w:tblStyle w:val="LightList-Accent3"/>
              <w:tblW w:w="0" w:type="auto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947"/>
              <w:gridCol w:w="3870"/>
              <w:gridCol w:w="3937"/>
            </w:tblGrid>
            <w:tr w:rsidR="00A14EA8" w14:paraId="31F0279B" w14:textId="77777777" w:rsidTr="00FA533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14:paraId="1E18B808" w14:textId="38B2297F" w:rsidR="00A14EA8" w:rsidRDefault="007379F0" w:rsidP="00A14EA8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t>Mesh Control Name</w:t>
                  </w:r>
                </w:p>
              </w:tc>
              <w:tc>
                <w:tcPr>
                  <w:tcW w:w="3870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14:paraId="3558C820" w14:textId="54401766" w:rsidR="00A14EA8" w:rsidRDefault="007379F0" w:rsidP="00A14EA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t>Mesh Control Image</w:t>
                  </w:r>
                </w:p>
              </w:tc>
              <w:tc>
                <w:tcPr>
                  <w:tcW w:w="3937" w:type="dxa"/>
                  <w:tcBorders>
                    <w:top w:val="single" w:sz="18" w:space="0" w:color="4D7830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  <w:hideMark/>
                </w:tcPr>
                <w:p w14:paraId="2A023676" w14:textId="40423D10" w:rsidR="00A14EA8" w:rsidRDefault="007379F0" w:rsidP="00A14EA8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color w:val="auto"/>
                    </w:rPr>
                    <w:t>Mesh Control Details</w:t>
                  </w:r>
                </w:p>
              </w:tc>
            </w:tr>
            <w:tr w:rsidR="00A14EA8" w14:paraId="591A9A17" w14:textId="77777777" w:rsidTr="007379F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8" w:space="0" w:color="000000" w:themeColor="text1"/>
                  </w:tcBorders>
                  <w:vAlign w:val="center"/>
                  <w:hideMark/>
                </w:tcPr>
                <w:p w14:paraId="652C3DDF" w14:textId="12A9EE1C" w:rsidR="00A14EA8" w:rsidRDefault="007379F0" w:rsidP="00A14EA8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Control-1</w:t>
                  </w:r>
                </w:p>
              </w:tc>
              <w:tc>
                <w:tcPr>
                  <w:tcW w:w="3870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18" w:space="0" w:color="76923C" w:themeColor="accent3" w:themeShade="BF"/>
                    <w:right w:val="single" w:sz="8" w:space="0" w:color="000000" w:themeColor="text1"/>
                  </w:tcBorders>
                  <w:vAlign w:val="center"/>
                  <w:hideMark/>
                </w:tcPr>
                <w:p w14:paraId="6D4E88AC" w14:textId="09788F12" w:rsidR="00A14EA8" w:rsidRDefault="007379F0" w:rsidP="00A14EA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7115556A" wp14:editId="6686A531">
                        <wp:extent cx="2311400" cy="1419225"/>
                        <wp:effectExtent l="0" t="0" r="0" b="9525"/>
                        <wp:docPr id="10289955" name="Picture 2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289955" name=""/>
                                <pic:cNvPicPr/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14192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7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18" w:space="0" w:color="76923C" w:themeColor="accent3" w:themeShade="BF"/>
                    <w:right w:val="single" w:sz="8" w:space="0" w:color="000000" w:themeColor="text1"/>
                  </w:tcBorders>
                  <w:hideMark/>
                </w:tcPr>
                <w:tbl>
                  <w:tblPr>
                    <w:tblStyle w:val="MediumGrid1-Accent6"/>
                    <w:tblW w:w="37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4"/>
                    <w:gridCol w:w="1992"/>
                  </w:tblGrid>
                  <w:tr w:rsidR="00FA5333" w14:paraId="1DEDD987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  <w:hideMark/>
                      </w:tcPr>
                      <w:p w14:paraId="78DE2791" w14:textId="77ADA0F5" w:rsidR="00FA5333" w:rsidRPr="00BE6656" w:rsidRDefault="007379F0" w:rsidP="00485382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  <w:hideMark/>
                      </w:tcPr>
                      <w:p w14:paraId="7DA0D3E4" w14:textId="5B04D03D" w:rsidR="00FA5333" w:rsidRDefault="007379F0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4 face(s)</w:t>
                        </w:r>
                      </w:p>
                    </w:tc>
                  </w:tr>
                  <w:tr w:rsidR="007379F0" w14:paraId="2A037D83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6BE9888F" w14:textId="62F2D3F1" w:rsidR="007379F0" w:rsidRDefault="007379F0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7928B70E" w14:textId="18B9BE16" w:rsidR="007379F0" w:rsidRDefault="007379F0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mm</w:t>
                        </w:r>
                      </w:p>
                    </w:tc>
                  </w:tr>
                  <w:tr w:rsidR="007379F0" w14:paraId="3E759502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050FF954" w14:textId="3FE24159" w:rsidR="007379F0" w:rsidRDefault="007379F0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Size: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50DCB76C" w14:textId="65F1C214" w:rsidR="007379F0" w:rsidRDefault="007379F0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0.5</w:t>
                        </w:r>
                      </w:p>
                    </w:tc>
                  </w:tr>
                  <w:tr w:rsidR="007379F0" w14:paraId="15AC88AA" w14:textId="77777777" w:rsidTr="00485382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7F563F72" w14:textId="17039A8E" w:rsidR="007379F0" w:rsidRDefault="007379F0" w:rsidP="00485382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Ratio: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2ACD0103" w14:textId="004D074A" w:rsidR="007379F0" w:rsidRDefault="007379F0" w:rsidP="00485382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0.5</w:t>
                        </w:r>
                      </w:p>
                    </w:tc>
                  </w:tr>
                </w:tbl>
                <w:p w14:paraId="48BEC1B8" w14:textId="77777777" w:rsidR="00FA5333" w:rsidRDefault="00FA5333" w:rsidP="00A14EA8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7379F0" w14:paraId="2A6C4EE1" w14:textId="77777777" w:rsidTr="0044484F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73D9E7D5" w14:textId="5074442B" w:rsidR="007379F0" w:rsidRDefault="007379F0" w:rsidP="0044484F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lastRenderedPageBreak/>
                    <w:t>Control-2</w:t>
                  </w:r>
                </w:p>
              </w:tc>
              <w:tc>
                <w:tcPr>
                  <w:tcW w:w="3870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099FD623" w14:textId="042A1115" w:rsidR="007379F0" w:rsidRDefault="007379F0" w:rsidP="0044484F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5CDE0BCC" wp14:editId="626C0EF5">
                        <wp:extent cx="2311400" cy="1419225"/>
                        <wp:effectExtent l="0" t="0" r="0" b="9525"/>
                        <wp:docPr id="965356898" name="Picture 2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5356898" name=""/>
                                <pic:cNvPicPr/>
                              </pic:nvPicPr>
                              <pic:blipFill>
                                <a:blip r:embed="rId2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14192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7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hideMark/>
                </w:tcPr>
                <w:tbl>
                  <w:tblPr>
                    <w:tblStyle w:val="MediumGrid1-Accent6"/>
                    <w:tblW w:w="37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4"/>
                    <w:gridCol w:w="1992"/>
                  </w:tblGrid>
                  <w:tr w:rsidR="007379F0" w14:paraId="193C5D30" w14:textId="77777777" w:rsidTr="0044484F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  <w:hideMark/>
                      </w:tcPr>
                      <w:p w14:paraId="53E6A4A7" w14:textId="5CA79C9F" w:rsidR="007379F0" w:rsidRPr="00BE6656" w:rsidRDefault="007379F0" w:rsidP="0044484F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  <w:hideMark/>
                      </w:tcPr>
                      <w:p w14:paraId="52476D63" w14:textId="253058C7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8 face(s)</w:t>
                        </w:r>
                      </w:p>
                    </w:tc>
                  </w:tr>
                  <w:tr w:rsidR="007379F0" w14:paraId="3133209B" w14:textId="77777777" w:rsidTr="0044484F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43C5D961" w14:textId="1176A697" w:rsidR="007379F0" w:rsidRDefault="007379F0" w:rsidP="0044484F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18312A5E" w14:textId="0FE19EE3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mm</w:t>
                        </w:r>
                      </w:p>
                    </w:tc>
                  </w:tr>
                  <w:tr w:rsidR="007379F0" w14:paraId="2CDBA400" w14:textId="77777777" w:rsidTr="0044484F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1CC065EF" w14:textId="012F6B72" w:rsidR="007379F0" w:rsidRDefault="007379F0" w:rsidP="0044484F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Size: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1C13561F" w14:textId="1339A6EB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</w:t>
                        </w:r>
                      </w:p>
                    </w:tc>
                  </w:tr>
                  <w:tr w:rsidR="007379F0" w14:paraId="0F10846D" w14:textId="77777777" w:rsidTr="0044484F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293CCC91" w14:textId="07B50EA6" w:rsidR="007379F0" w:rsidRDefault="007379F0" w:rsidP="0044484F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Ratio: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1C80AA43" w14:textId="47FFA53F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1</w:t>
                        </w:r>
                      </w:p>
                    </w:tc>
                  </w:tr>
                </w:tbl>
                <w:p w14:paraId="3BCFB555" w14:textId="77777777" w:rsidR="007379F0" w:rsidRDefault="007379F0" w:rsidP="0044484F">
                  <w:pPr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  <w:tr w:rsidR="007379F0" w14:paraId="7EAB7292" w14:textId="77777777" w:rsidTr="0044484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94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181ACEC7" w14:textId="227D7C7C" w:rsidR="007379F0" w:rsidRDefault="007379F0" w:rsidP="0044484F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Control-3</w:t>
                  </w:r>
                </w:p>
              </w:tc>
              <w:tc>
                <w:tcPr>
                  <w:tcW w:w="3870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vAlign w:val="center"/>
                  <w:hideMark/>
                </w:tcPr>
                <w:p w14:paraId="577B753E" w14:textId="15DA0B39" w:rsidR="007379F0" w:rsidRDefault="007379F0" w:rsidP="0044484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68ED47BF" wp14:editId="5B979CED">
                        <wp:extent cx="2311400" cy="1419225"/>
                        <wp:effectExtent l="0" t="0" r="0" b="9525"/>
                        <wp:docPr id="1188159508" name="Picture 2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8159508" name=""/>
                                <pic:cNvPicPr/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400" cy="14192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37" w:type="dxa"/>
                  <w:tcBorders>
                    <w:top w:val="single" w:sz="18" w:space="0" w:color="76923C" w:themeColor="accent3" w:themeShade="BF"/>
                    <w:left w:val="single" w:sz="8" w:space="0" w:color="000000" w:themeColor="text1"/>
                    <w:bottom w:val="single" w:sz="8" w:space="0" w:color="000000" w:themeColor="text1"/>
                    <w:right w:val="single" w:sz="8" w:space="0" w:color="000000" w:themeColor="text1"/>
                  </w:tcBorders>
                  <w:hideMark/>
                </w:tcPr>
                <w:tbl>
                  <w:tblPr>
                    <w:tblStyle w:val="MediumGrid1-Accent6"/>
                    <w:tblW w:w="375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1764"/>
                    <w:gridCol w:w="1992"/>
                  </w:tblGrid>
                  <w:tr w:rsidR="007379F0" w14:paraId="2C017364" w14:textId="77777777" w:rsidTr="0044484F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  <w:hideMark/>
                      </w:tcPr>
                      <w:p w14:paraId="364DBA45" w14:textId="3B25A805" w:rsidR="007379F0" w:rsidRPr="00BE6656" w:rsidRDefault="007379F0" w:rsidP="0044484F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  <w:hideMark/>
                      </w:tcPr>
                      <w:p w14:paraId="5EEFAE60" w14:textId="2EABA029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8 face(s)</w:t>
                        </w:r>
                      </w:p>
                    </w:tc>
                  </w:tr>
                  <w:tr w:rsidR="007379F0" w14:paraId="7D2AC367" w14:textId="77777777" w:rsidTr="0044484F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31545FD4" w14:textId="6C974E8F" w:rsidR="007379F0" w:rsidRDefault="007379F0" w:rsidP="0044484F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Units: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0CED0D7A" w14:textId="03ADC5CE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mm</w:t>
                        </w:r>
                      </w:p>
                    </w:tc>
                  </w:tr>
                  <w:tr w:rsidR="007379F0" w14:paraId="5A33C86B" w14:textId="77777777" w:rsidTr="0044484F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60CAD6B6" w14:textId="0F9CA65D" w:rsidR="007379F0" w:rsidRDefault="007379F0" w:rsidP="0044484F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Size: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609BF5DB" w14:textId="07A6EA12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0.5</w:t>
                        </w:r>
                      </w:p>
                    </w:tc>
                  </w:tr>
                  <w:tr w:rsidR="007379F0" w14:paraId="64476D03" w14:textId="77777777" w:rsidTr="0044484F">
                    <w:trPr>
                      <w:trHeight w:val="104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1764" w:type="dxa"/>
                        <w:shd w:val="clear" w:color="auto" w:fill="auto"/>
                      </w:tcPr>
                      <w:p w14:paraId="2A873672" w14:textId="232DF8F6" w:rsidR="007379F0" w:rsidRDefault="007379F0" w:rsidP="0044484F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Ratio:</w:t>
                        </w:r>
                      </w:p>
                    </w:tc>
                    <w:tc>
                      <w:tcPr>
                        <w:tcW w:w="1992" w:type="dxa"/>
                        <w:shd w:val="clear" w:color="auto" w:fill="auto"/>
                      </w:tcPr>
                      <w:p w14:paraId="204077FA" w14:textId="35B4CC49" w:rsidR="007379F0" w:rsidRDefault="007379F0" w:rsidP="0044484F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</w:rPr>
                          <w:t>0.5</w:t>
                        </w:r>
                      </w:p>
                    </w:tc>
                  </w:tr>
                </w:tbl>
                <w:p w14:paraId="4EB486FD" w14:textId="77777777" w:rsidR="007379F0" w:rsidRDefault="007379F0" w:rsidP="0044484F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6C9653EC" w14:textId="77777777" w:rsidR="00690657" w:rsidRDefault="00690657" w:rsidP="00690657"/>
          <w:p w14:paraId="5E1E7054" w14:textId="2EF4BC52" w:rsidR="00A61A59" w:rsidRPr="00690657" w:rsidRDefault="007379F0" w:rsidP="00690657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Quality Plots</w:t>
            </w:r>
          </w:p>
          <w:tbl>
            <w:tblPr>
              <w:tblStyle w:val="LightGrid-Accent11"/>
              <w:tblW w:w="5000" w:type="pct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88"/>
              <w:gridCol w:w="2688"/>
              <w:gridCol w:w="2689"/>
              <w:gridCol w:w="2689"/>
            </w:tblGrid>
            <w:tr w:rsidR="00A61A59" w14:paraId="6E8367EB" w14:textId="77777777" w:rsidTr="00AB7ED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50C8406C" w14:textId="7BCEAECD" w:rsidR="00A61A59" w:rsidRDefault="007379F0" w:rsidP="00AB7ED5">
                  <w:pPr>
                    <w:jc w:val="center"/>
                  </w:pPr>
                  <w:r>
                    <w:t>Name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2D5C5D61" w14:textId="12A85088" w:rsidR="00A61A59" w:rsidRDefault="007379F0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4B772C87" w14:textId="7A86CB12" w:rsidR="00A61A59" w:rsidRDefault="007379F0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1250" w:type="pct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AEEF3" w:themeFill="accent5" w:themeFillTint="33"/>
                  <w:vAlign w:val="center"/>
                </w:tcPr>
                <w:p w14:paraId="35F40C2A" w14:textId="6DF25ABD" w:rsidR="00A61A59" w:rsidRDefault="007379F0" w:rsidP="00AB7ED5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A61A59" w14:paraId="5847A510" w14:textId="77777777" w:rsidTr="00AB7ED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2369935" w14:textId="01A9FD84" w:rsidR="00A61A59" w:rsidRPr="004D2956" w:rsidRDefault="007379F0" w:rsidP="00AB7ED5">
                  <w:pPr>
                    <w:jc w:val="center"/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Quality1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3A06364" w14:textId="58B1CA0A" w:rsidR="00A61A59" w:rsidRPr="004D2956" w:rsidRDefault="007379F0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Mesh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B11C4B2" w14:textId="2DD75086" w:rsidR="00A61A59" w:rsidRPr="004D2956" w:rsidRDefault="007379F0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1250" w:type="pct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73B3EAE7" w14:textId="7D3E4959" w:rsidR="00A61A59" w:rsidRPr="004D2956" w:rsidRDefault="007379F0" w:rsidP="00AB7ED5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</w:t>
                  </w:r>
                </w:p>
              </w:tc>
            </w:tr>
            <w:tr w:rsidR="00A61A59" w14:paraId="3A2BAB7B" w14:textId="77777777" w:rsidTr="00A14EA8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00" w:type="pct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4F944E79" w14:textId="54109C8E" w:rsidR="00A61A59" w:rsidRDefault="007379F0" w:rsidP="000A7C6B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1C52E076" wp14:editId="5462565A">
                        <wp:extent cx="6691630" cy="3708400"/>
                        <wp:effectExtent l="0" t="0" r="0" b="6350"/>
                        <wp:docPr id="1532925272" name="Picture 2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32925272" name=""/>
                                <pic:cNvPicPr/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691630" cy="3708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79354DF" w14:textId="6B094F1F" w:rsidR="00A61A59" w:rsidRPr="004D2956" w:rsidRDefault="007379F0" w:rsidP="000A7C6B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tests_2 - Copy-Test_1_static-Quality-Quality1</w:t>
                  </w:r>
                </w:p>
              </w:tc>
            </w:tr>
          </w:tbl>
          <w:p w14:paraId="60FA8B80" w14:textId="6B0EFB64" w:rsidR="00A61A59" w:rsidRPr="00F077CB" w:rsidRDefault="00A61A59" w:rsidP="000A7C6B"/>
        </w:tc>
      </w:tr>
    </w:tbl>
    <w:p w14:paraId="09822370" w14:textId="77777777" w:rsidR="002C53F9" w:rsidRDefault="002C53F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2C53F9" w14:paraId="767EA17F" w14:textId="77777777" w:rsidTr="00D60DF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609624C6" w14:textId="7E139A2B" w:rsidR="002C53F9" w:rsidRDefault="007379F0" w:rsidP="000A7C6B">
            <w:pPr>
              <w:pStyle w:val="Heading1"/>
            </w:pPr>
            <w:bookmarkStart w:id="16" w:name="_Toc215261784"/>
            <w:r>
              <w:lastRenderedPageBreak/>
              <w:t>Sensor Details</w:t>
            </w:r>
            <w:bookmarkEnd w:id="16"/>
          </w:p>
          <w:p w14:paraId="5C6053E0" w14:textId="098CF403" w:rsidR="002C53F9" w:rsidRPr="00F077CB" w:rsidRDefault="007379F0" w:rsidP="000A7C6B">
            <w:r>
              <w:t>No Data</w:t>
            </w:r>
          </w:p>
        </w:tc>
      </w:tr>
    </w:tbl>
    <w:p w14:paraId="73067F44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4A76B6CE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5B4D56E7" w14:textId="00A47419" w:rsidR="005F5B79" w:rsidRDefault="007379F0" w:rsidP="000A7C6B">
            <w:pPr>
              <w:pStyle w:val="Heading1"/>
            </w:pPr>
            <w:bookmarkStart w:id="17" w:name="_Toc215261785"/>
            <w:r>
              <w:t>Resultant Forces</w:t>
            </w:r>
            <w:bookmarkEnd w:id="17"/>
          </w:p>
          <w:p w14:paraId="410BB7DB" w14:textId="58D8F177" w:rsidR="005F5B79" w:rsidRPr="000B04D4" w:rsidRDefault="007379F0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2D019086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9992186" w14:textId="3F8823AB" w:rsidR="005F5B79" w:rsidRDefault="007379F0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2A81123" w14:textId="1AD63230" w:rsidR="005F5B79" w:rsidRDefault="007379F0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4A61E25" w14:textId="1C332E6D" w:rsidR="005F5B79" w:rsidRDefault="007379F0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3DF2E48" w14:textId="2A0027B5" w:rsidR="005F5B79" w:rsidRDefault="007379F0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3FF83DF" w14:textId="24E198B3" w:rsidR="005F5B79" w:rsidRDefault="007379F0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C72D928" w14:textId="4B2B4AAF" w:rsidR="005F5B79" w:rsidRDefault="007379F0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1380A7CF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01238FA" w14:textId="64CD2066" w:rsidR="005F5B79" w:rsidRPr="004D2956" w:rsidRDefault="007379F0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6208F8F" w14:textId="26502398" w:rsidR="005F5B79" w:rsidRPr="004D2956" w:rsidRDefault="007379F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A303863" w14:textId="7288CE35" w:rsidR="005F5B79" w:rsidRPr="004D2956" w:rsidRDefault="007379F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-60.9249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6F02D31" w14:textId="630017EE" w:rsidR="005F5B79" w:rsidRPr="004D2956" w:rsidRDefault="007379F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-596.9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7029AF9" w14:textId="7DABC04C" w:rsidR="005F5B79" w:rsidRPr="004D2956" w:rsidRDefault="007379F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1.20401e-05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A002B0F" w14:textId="56DD00BA" w:rsidR="005F5B79" w:rsidRPr="004D2956" w:rsidRDefault="007379F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600.001</w:t>
                  </w:r>
                </w:p>
              </w:tc>
            </w:tr>
          </w:tbl>
          <w:p w14:paraId="49B25D02" w14:textId="621EF497" w:rsidR="005F5B79" w:rsidRPr="000B04D4" w:rsidRDefault="007379F0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65619F70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5AA6E107" w14:textId="2C9558F5" w:rsidR="005F5B79" w:rsidRDefault="007379F0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F13B870" w14:textId="1F0B047E" w:rsidR="005F5B79" w:rsidRDefault="007379F0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29773EF" w14:textId="5671113D" w:rsidR="005F5B79" w:rsidRDefault="007379F0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7476A18" w14:textId="70537062" w:rsidR="005F5B79" w:rsidRDefault="007379F0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9BE057F" w14:textId="5226090F" w:rsidR="005F5B79" w:rsidRDefault="007379F0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9E58665" w14:textId="0DFF5534" w:rsidR="005F5B79" w:rsidRDefault="007379F0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7C240175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D2E8837" w14:textId="78827702" w:rsidR="005F5B79" w:rsidRPr="004D2956" w:rsidRDefault="007379F0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D2CA1D7" w14:textId="04B81790" w:rsidR="005F5B79" w:rsidRPr="004D2956" w:rsidRDefault="007379F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4497253" w14:textId="4AAF4094" w:rsidR="005F5B79" w:rsidRPr="004D2956" w:rsidRDefault="007379F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0B39CFD" w14:textId="4C0B4CFF" w:rsidR="005F5B79" w:rsidRPr="004D2956" w:rsidRDefault="007379F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759A70A5" w14:textId="183667BB" w:rsidR="005F5B79" w:rsidRPr="004D2956" w:rsidRDefault="007379F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0E068DF" w14:textId="17745CAC" w:rsidR="005F5B79" w:rsidRPr="004D2956" w:rsidRDefault="007379F0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0C58EC87" w14:textId="77777777" w:rsidR="005F5B79" w:rsidRDefault="005F5B79" w:rsidP="000A7C6B"/>
        </w:tc>
      </w:tr>
      <w:tr w:rsidR="005F5B79" w14:paraId="0355284A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474FECC7" w14:textId="25D6EF9E" w:rsidR="00C6072D" w:rsidRPr="000B04D4" w:rsidRDefault="007379F0" w:rsidP="00C6072D">
            <w:pPr>
              <w:pStyle w:val="Heading2"/>
            </w:pPr>
            <w:bookmarkStart w:id="18" w:name="_Toc243733151"/>
            <w:bookmarkStart w:id="19" w:name="_Toc245020119"/>
            <w:bookmarkStart w:id="20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3DDC2491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03B765E" w14:textId="14D6B329" w:rsidR="00C6072D" w:rsidRDefault="007379F0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438D973" w14:textId="5EB5B0E2" w:rsidR="00C6072D" w:rsidRDefault="007379F0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3FB00CB" w14:textId="407C1E52" w:rsidR="00C6072D" w:rsidRDefault="007379F0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7F5A5AC9" w14:textId="777A5C47" w:rsidR="00C6072D" w:rsidRDefault="007379F0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859D8B7" w14:textId="060BA879" w:rsidR="00C6072D" w:rsidRDefault="007379F0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9DBBC86" w14:textId="3C0E05EE" w:rsidR="00C6072D" w:rsidRDefault="007379F0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099F1ADA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17397E2" w14:textId="0BA3DE66" w:rsidR="00C6072D" w:rsidRPr="004D2956" w:rsidRDefault="007379F0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A967E57" w14:textId="7B4FBDD1" w:rsidR="00C6072D" w:rsidRPr="004D2956" w:rsidRDefault="007379F0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A797CC9" w14:textId="74A40641" w:rsidR="00C6072D" w:rsidRPr="004D2956" w:rsidRDefault="007379F0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0.00122065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1B5192A" w14:textId="2C32FA7E" w:rsidR="00C6072D" w:rsidRPr="004D2956" w:rsidRDefault="007379F0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0.00772102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B933A8D" w14:textId="084AD964" w:rsidR="00C6072D" w:rsidRPr="004D2956" w:rsidRDefault="007379F0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-0.00320676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A39E1FB" w14:textId="01065BD3" w:rsidR="00C6072D" w:rsidRPr="004D2956" w:rsidRDefault="007379F0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0.0084491</w:t>
                  </w:r>
                </w:p>
              </w:tc>
            </w:tr>
          </w:tbl>
          <w:p w14:paraId="37D5C74E" w14:textId="70285BD1" w:rsidR="00C6072D" w:rsidRPr="000B04D4" w:rsidRDefault="007379F0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2537F021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F4BD853" w14:textId="4D55CAD2" w:rsidR="00C6072D" w:rsidRDefault="007379F0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BB6AB97" w14:textId="61A99322" w:rsidR="00C6072D" w:rsidRDefault="007379F0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9E1859D" w14:textId="742EB477" w:rsidR="00C6072D" w:rsidRDefault="007379F0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BCFB600" w14:textId="1092C265" w:rsidR="00C6072D" w:rsidRDefault="007379F0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A85C8EF" w14:textId="0D2E651F" w:rsidR="00C6072D" w:rsidRDefault="007379F0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97A55BC" w14:textId="7F030B90" w:rsidR="00C6072D" w:rsidRDefault="007379F0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0A53D66C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E03EBDD" w14:textId="6F52C92E" w:rsidR="00C6072D" w:rsidRPr="004D2956" w:rsidRDefault="007379F0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77C813C" w14:textId="417E7118" w:rsidR="00C6072D" w:rsidRPr="004D2956" w:rsidRDefault="007379F0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N.m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E76AFB0" w14:textId="3ECE323D" w:rsidR="00C6072D" w:rsidRPr="004D2956" w:rsidRDefault="007379F0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A3EEB6C" w14:textId="69386931" w:rsidR="00C6072D" w:rsidRPr="004D2956" w:rsidRDefault="007379F0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ADA6B12" w14:textId="47EA082A" w:rsidR="00C6072D" w:rsidRPr="004D2956" w:rsidRDefault="007379F0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84A6D66" w14:textId="32DF8009" w:rsidR="00C6072D" w:rsidRPr="004D2956" w:rsidRDefault="007379F0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62EB98E3" w14:textId="5A5B3259" w:rsidR="005F5B79" w:rsidRDefault="005F5B79" w:rsidP="000A7C6B"/>
        </w:tc>
      </w:tr>
      <w:bookmarkEnd w:id="18"/>
      <w:bookmarkEnd w:id="19"/>
      <w:bookmarkEnd w:id="20"/>
    </w:tbl>
    <w:p w14:paraId="74F760F7" w14:textId="77777777" w:rsidR="00EC2432" w:rsidRDefault="00EC2432" w:rsidP="00EC24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50621304" w14:textId="77777777" w:rsidTr="00973246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0FC1473D" w14:textId="37D38F37" w:rsidR="0050542D" w:rsidRPr="007379F0" w:rsidRDefault="007379F0" w:rsidP="007379F0">
            <w:pPr>
              <w:pStyle w:val="Heading1"/>
            </w:pPr>
            <w:bookmarkStart w:id="21" w:name="_Toc215261786"/>
            <w:r>
              <w:t>Beams</w:t>
            </w:r>
            <w:bookmarkEnd w:id="21"/>
          </w:p>
          <w:p w14:paraId="4E69EAD0" w14:textId="4DB89073" w:rsidR="00EC2432" w:rsidRDefault="007379F0" w:rsidP="000A7C6B">
            <w:r>
              <w:rPr>
                <w:sz w:val="24"/>
                <w:szCs w:val="24"/>
              </w:rPr>
              <w:t>No Data</w:t>
            </w:r>
          </w:p>
        </w:tc>
      </w:tr>
    </w:tbl>
    <w:p w14:paraId="5D80580B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47E6CC56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FBE84CD" w14:textId="22A30482" w:rsidR="00EC2432" w:rsidRDefault="007379F0" w:rsidP="000A7C6B">
            <w:pPr>
              <w:pStyle w:val="Heading1"/>
            </w:pPr>
            <w:bookmarkStart w:id="22" w:name="_Toc243733152"/>
            <w:bookmarkStart w:id="23" w:name="_Toc245020120"/>
            <w:bookmarkStart w:id="24" w:name="_Toc245020152"/>
            <w:bookmarkStart w:id="25" w:name="_Toc215261787"/>
            <w:r>
              <w:lastRenderedPageBreak/>
              <w:t>Study Results</w:t>
            </w:r>
            <w:bookmarkEnd w:id="25"/>
          </w:p>
          <w:p w14:paraId="08497596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395"/>
              <w:gridCol w:w="2963"/>
              <w:gridCol w:w="2356"/>
              <w:gridCol w:w="2824"/>
            </w:tblGrid>
            <w:tr w:rsidR="007379F0" w14:paraId="69A68C92" w14:textId="77777777" w:rsidTr="0044484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FEC83AB" w14:textId="0A174185" w:rsidR="007379F0" w:rsidRDefault="007379F0" w:rsidP="007379F0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F841575" w14:textId="65B1B1D4" w:rsidR="007379F0" w:rsidRDefault="007379F0" w:rsidP="007379F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937F748" w14:textId="3335A924" w:rsidR="007379F0" w:rsidRDefault="007379F0" w:rsidP="007379F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3164D76" w14:textId="10C5B638" w:rsidR="007379F0" w:rsidRDefault="007379F0" w:rsidP="007379F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7379F0" w14:paraId="13B7BAE1" w14:textId="77777777" w:rsidTr="0044484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56B9BAD" w14:textId="7ED6D699" w:rsidR="007379F0" w:rsidRPr="004D2956" w:rsidRDefault="007379F0" w:rsidP="007379F0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C3FFF21" w14:textId="27182688" w:rsidR="007379F0" w:rsidRPr="004D2956" w:rsidRDefault="007379F0" w:rsidP="007379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DB9AC0E" w14:textId="77777777" w:rsidR="007379F0" w:rsidRDefault="007379F0" w:rsidP="007379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4.769e-01N/m^2</w:t>
                  </w:r>
                </w:p>
                <w:p w14:paraId="3E2B9989" w14:textId="670A71EC" w:rsidR="007379F0" w:rsidRPr="004D2956" w:rsidRDefault="007379F0" w:rsidP="007379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59681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0D4E1658" w14:textId="77777777" w:rsidR="007379F0" w:rsidRDefault="007379F0" w:rsidP="007379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4.849e+08N/m^2</w:t>
                  </w:r>
                </w:p>
                <w:p w14:paraId="29AE030C" w14:textId="07BBDFF3" w:rsidR="007379F0" w:rsidRPr="004D2956" w:rsidRDefault="007379F0" w:rsidP="007379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183649</w:t>
                  </w:r>
                </w:p>
              </w:tc>
            </w:tr>
            <w:tr w:rsidR="007379F0" w14:paraId="335F0F50" w14:textId="77777777" w:rsidTr="0044484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A890336" w14:textId="2BF96EC6" w:rsidR="007379F0" w:rsidRDefault="007379F0" w:rsidP="007379F0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 wp14:anchorId="1B1B6764" wp14:editId="18CBC92A">
                        <wp:extent cx="6858000" cy="3800475"/>
                        <wp:effectExtent l="0" t="0" r="0" b="9525"/>
                        <wp:docPr id="1686355393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6355393" name=""/>
                                <pic:cNvPicPr/>
                              </pic:nvPicPr>
                              <pic:blipFill>
                                <a:blip r:embed="rId3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800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54CEE4E" w14:textId="295F0479" w:rsidR="007379F0" w:rsidRPr="004D2956" w:rsidRDefault="007379F0" w:rsidP="007379F0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tests_2 - Copy-Test_1_static-Stress-Stress1</w:t>
                  </w:r>
                </w:p>
              </w:tc>
            </w:tr>
          </w:tbl>
          <w:p w14:paraId="011649C1" w14:textId="77777777" w:rsidR="007379F0" w:rsidRDefault="007379F0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800"/>
              <w:gridCol w:w="3354"/>
              <w:gridCol w:w="2203"/>
              <w:gridCol w:w="2181"/>
            </w:tblGrid>
            <w:tr w:rsidR="007379F0" w14:paraId="598E1146" w14:textId="77777777" w:rsidTr="0044484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FC03A6D" w14:textId="2A8AAA50" w:rsidR="007379F0" w:rsidRDefault="007379F0" w:rsidP="007379F0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C8E2351" w14:textId="3ACE7BF8" w:rsidR="007379F0" w:rsidRDefault="007379F0" w:rsidP="007379F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3EDAB59" w14:textId="47D2CDFE" w:rsidR="007379F0" w:rsidRDefault="007379F0" w:rsidP="007379F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FD355C4" w14:textId="03114DC1" w:rsidR="007379F0" w:rsidRDefault="007379F0" w:rsidP="007379F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7379F0" w14:paraId="08C79123" w14:textId="77777777" w:rsidTr="0044484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A3998CD" w14:textId="4AA64F5F" w:rsidR="007379F0" w:rsidRPr="004D2956" w:rsidRDefault="007379F0" w:rsidP="007379F0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EA7B94D" w14:textId="4F47716D" w:rsidR="007379F0" w:rsidRPr="004D2956" w:rsidRDefault="007379F0" w:rsidP="007379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31785B6" w14:textId="77777777" w:rsidR="007379F0" w:rsidRDefault="007379F0" w:rsidP="007379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4.133e-04mm</w:t>
                  </w:r>
                </w:p>
                <w:p w14:paraId="137CAE18" w14:textId="187177ED" w:rsidR="007379F0" w:rsidRPr="004D2956" w:rsidRDefault="007379F0" w:rsidP="007379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663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94BFB3E" w14:textId="77777777" w:rsidR="007379F0" w:rsidRDefault="007379F0" w:rsidP="007379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3.852e-01mm</w:t>
                  </w:r>
                </w:p>
                <w:p w14:paraId="312F9082" w14:textId="32F25709" w:rsidR="007379F0" w:rsidRPr="004D2956" w:rsidRDefault="007379F0" w:rsidP="007379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60662</w:t>
                  </w:r>
                </w:p>
              </w:tc>
            </w:tr>
            <w:tr w:rsidR="007379F0" w14:paraId="66C06712" w14:textId="77777777" w:rsidTr="0044484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6B17B13F" w14:textId="594BDE5A" w:rsidR="007379F0" w:rsidRDefault="007379F0" w:rsidP="007379F0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4E9E01B4" wp14:editId="56E4A601">
                        <wp:extent cx="6858000" cy="3800475"/>
                        <wp:effectExtent l="0" t="0" r="0" b="9525"/>
                        <wp:docPr id="1622830009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22830009" name=""/>
                                <pic:cNvPicPr/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800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6F7AD4F" w14:textId="4234CC48" w:rsidR="007379F0" w:rsidRPr="004D2956" w:rsidRDefault="007379F0" w:rsidP="007379F0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tests_2 - Copy-Test_1_static-Displacement-Displacement1</w:t>
                  </w:r>
                </w:p>
              </w:tc>
            </w:tr>
          </w:tbl>
          <w:p w14:paraId="54AF771E" w14:textId="77777777" w:rsidR="007379F0" w:rsidRDefault="007379F0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3320"/>
              <w:gridCol w:w="2399"/>
              <w:gridCol w:w="2377"/>
            </w:tblGrid>
            <w:tr w:rsidR="007379F0" w14:paraId="5F498709" w14:textId="77777777" w:rsidTr="0044484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5ACD279" w14:textId="20251EA3" w:rsidR="007379F0" w:rsidRDefault="007379F0" w:rsidP="007379F0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2131BD6" w14:textId="0354E775" w:rsidR="007379F0" w:rsidRDefault="007379F0" w:rsidP="007379F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21FBD34" w14:textId="150D94EA" w:rsidR="007379F0" w:rsidRDefault="007379F0" w:rsidP="007379F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56AA5346" w14:textId="0FC628F5" w:rsidR="007379F0" w:rsidRDefault="007379F0" w:rsidP="007379F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7379F0" w14:paraId="7BC31AEF" w14:textId="77777777" w:rsidTr="0044484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2CE3F9C" w14:textId="5B7E413A" w:rsidR="007379F0" w:rsidRPr="004D2956" w:rsidRDefault="007379F0" w:rsidP="007379F0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D6B0741" w14:textId="345FB07C" w:rsidR="007379F0" w:rsidRPr="004D2956" w:rsidRDefault="007379F0" w:rsidP="007379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715760" w14:textId="77777777" w:rsidR="007379F0" w:rsidRDefault="007379F0" w:rsidP="007379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1.762e-12</w:t>
                  </w:r>
                </w:p>
                <w:p w14:paraId="6E0242AB" w14:textId="0831D40C" w:rsidR="007379F0" w:rsidRPr="004D2956" w:rsidRDefault="007379F0" w:rsidP="007379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146391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DE7103E" w14:textId="77777777" w:rsidR="007379F0" w:rsidRDefault="007379F0" w:rsidP="007379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9.967e-04</w:t>
                  </w:r>
                </w:p>
                <w:p w14:paraId="67C49633" w14:textId="1466D319" w:rsidR="007379F0" w:rsidRPr="004D2956" w:rsidRDefault="007379F0" w:rsidP="007379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81942</w:t>
                  </w:r>
                </w:p>
              </w:tc>
            </w:tr>
            <w:tr w:rsidR="007379F0" w14:paraId="41452BE8" w14:textId="77777777" w:rsidTr="0044484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06ED3F0F" w14:textId="37648F64" w:rsidR="007379F0" w:rsidRDefault="007379F0" w:rsidP="007379F0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27DDB1CB" wp14:editId="17323C8D">
                        <wp:extent cx="6858000" cy="3800475"/>
                        <wp:effectExtent l="0" t="0" r="0" b="9525"/>
                        <wp:docPr id="987298299" name="Picture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87298299" name=""/>
                                <pic:cNvPicPr/>
                              </pic:nvPicPr>
                              <pic:blipFill>
                                <a:blip r:embed="rId3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800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698DC38" w14:textId="0D47BD76" w:rsidR="007379F0" w:rsidRPr="004D2956" w:rsidRDefault="007379F0" w:rsidP="007379F0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tests_2 - Copy-Test_1_static-Strain-Strain1</w:t>
                  </w:r>
                </w:p>
              </w:tc>
            </w:tr>
          </w:tbl>
          <w:p w14:paraId="51FB2685" w14:textId="77777777" w:rsidR="007379F0" w:rsidRDefault="007379F0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33"/>
              <w:gridCol w:w="3254"/>
              <w:gridCol w:w="2437"/>
              <w:gridCol w:w="2414"/>
            </w:tblGrid>
            <w:tr w:rsidR="007379F0" w14:paraId="30E5D12D" w14:textId="77777777" w:rsidTr="0044484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95A778B" w14:textId="5E698231" w:rsidR="007379F0" w:rsidRDefault="007379F0" w:rsidP="007379F0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EA8D447" w14:textId="762A71E2" w:rsidR="007379F0" w:rsidRDefault="007379F0" w:rsidP="007379F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5DE49E41" w14:textId="5A4BF2AB" w:rsidR="007379F0" w:rsidRDefault="007379F0" w:rsidP="007379F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6980433" w14:textId="37E79270" w:rsidR="007379F0" w:rsidRDefault="007379F0" w:rsidP="007379F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7379F0" w14:paraId="2DB56A42" w14:textId="77777777" w:rsidTr="0044484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B966B1C" w14:textId="25476050" w:rsidR="007379F0" w:rsidRPr="004D2956" w:rsidRDefault="007379F0" w:rsidP="007379F0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Factor of Safety1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498011D" w14:textId="342C6F6B" w:rsidR="007379F0" w:rsidRPr="004D2956" w:rsidRDefault="007379F0" w:rsidP="007379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Automatic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363A5B78" w14:textId="77777777" w:rsidR="007379F0" w:rsidRDefault="007379F0" w:rsidP="007379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1.279e+00</w:t>
                  </w:r>
                </w:p>
                <w:p w14:paraId="666F9DC2" w14:textId="77D3E57B" w:rsidR="007379F0" w:rsidRPr="004D2956" w:rsidRDefault="007379F0" w:rsidP="007379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183649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170CC9B" w14:textId="77777777" w:rsidR="007379F0" w:rsidRDefault="007379F0" w:rsidP="007379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1.301e+09</w:t>
                  </w:r>
                </w:p>
                <w:p w14:paraId="63040EB7" w14:textId="3F663DA3" w:rsidR="007379F0" w:rsidRPr="004D2956" w:rsidRDefault="007379F0" w:rsidP="007379F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59681</w:t>
                  </w:r>
                </w:p>
              </w:tc>
            </w:tr>
            <w:tr w:rsidR="007379F0" w14:paraId="3FE05EEB" w14:textId="77777777" w:rsidTr="0044484F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14:paraId="23BA2F69" w14:textId="31C440D7" w:rsidR="007379F0" w:rsidRDefault="007379F0" w:rsidP="007379F0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 wp14:anchorId="50F85624" wp14:editId="7E76AFEE">
                        <wp:extent cx="6858000" cy="3800475"/>
                        <wp:effectExtent l="0" t="0" r="0" b="9525"/>
                        <wp:docPr id="1347192291" name="Picture 2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47192291" name=""/>
                                <pic:cNvPicPr/>
                              </pic:nvPicPr>
                              <pic:blipFill>
                                <a:blip r:embed="rId3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800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8B982EC" w14:textId="2DEBB1AE" w:rsidR="007379F0" w:rsidRPr="004D2956" w:rsidRDefault="007379F0" w:rsidP="007379F0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tests_2 - Copy-Test_1_static-Factor of Safety-Factor of Safety1</w:t>
                  </w:r>
                </w:p>
              </w:tc>
            </w:tr>
          </w:tbl>
          <w:p w14:paraId="71ABE242" w14:textId="77777777" w:rsidR="007379F0" w:rsidRPr="000B04D4" w:rsidRDefault="007379F0" w:rsidP="000A7C6B"/>
          <w:bookmarkEnd w:id="22"/>
          <w:bookmarkEnd w:id="23"/>
          <w:bookmarkEnd w:id="24"/>
          <w:p w14:paraId="5C085D0E" w14:textId="0E72C42E" w:rsidR="00EC2432" w:rsidRDefault="00EC2432" w:rsidP="000A7C6B"/>
        </w:tc>
      </w:tr>
    </w:tbl>
    <w:p w14:paraId="7C39C872" w14:textId="77777777"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14:paraId="15C4B479" w14:textId="77777777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72ED5437" w14:textId="715542A9" w:rsidR="000B1701" w:rsidRDefault="007379F0" w:rsidP="007379F0">
            <w:pPr>
              <w:pStyle w:val="Heading1"/>
            </w:pPr>
            <w:bookmarkStart w:id="26" w:name="_Toc215261788"/>
            <w:r>
              <w:t>Conclusion</w:t>
            </w:r>
            <w:bookmarkEnd w:id="26"/>
          </w:p>
        </w:tc>
      </w:tr>
    </w:tbl>
    <w:p w14:paraId="46AD4F63" w14:textId="53BC3BF3" w:rsidR="00AC3438" w:rsidRPr="00AC3438" w:rsidRDefault="00AC3438" w:rsidP="00FE0924"/>
    <w:sectPr w:rsidR="00AC3438" w:rsidRPr="00AC3438" w:rsidSect="007379F0">
      <w:footerReference w:type="default" r:id="rId35"/>
      <w:footerReference w:type="first" r:id="rId3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4F097" w14:textId="77777777" w:rsidR="007379F0" w:rsidRDefault="007379F0" w:rsidP="00F25CD7">
      <w:pPr>
        <w:spacing w:after="0" w:line="240" w:lineRule="auto"/>
      </w:pPr>
      <w:r>
        <w:separator/>
      </w:r>
    </w:p>
  </w:endnote>
  <w:endnote w:type="continuationSeparator" w:id="0">
    <w:p w14:paraId="57F2287B" w14:textId="77777777" w:rsidR="007379F0" w:rsidRDefault="007379F0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2845DC13" w14:textId="77777777" w:rsidTr="003E1AE9">
      <w:tc>
        <w:tcPr>
          <w:tcW w:w="867" w:type="pct"/>
        </w:tcPr>
        <w:p w14:paraId="266E6908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A025317" wp14:editId="163A5F74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74C01FE9" w14:textId="1E2EF919" w:rsidR="00FD315C" w:rsidRDefault="007379F0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09951CD7" w14:textId="0AEEB168" w:rsidR="00FD315C" w:rsidRDefault="007379F0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tests_2 - Copy</w:t>
          </w:r>
        </w:p>
      </w:tc>
      <w:tc>
        <w:tcPr>
          <w:tcW w:w="0" w:type="auto"/>
          <w:vAlign w:val="bottom"/>
        </w:tcPr>
        <w:p w14:paraId="38802CDD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1B188AD0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698570DE" w14:textId="77777777" w:rsidTr="00BF0BC4">
      <w:tc>
        <w:tcPr>
          <w:tcW w:w="1908" w:type="dxa"/>
        </w:tcPr>
        <w:p w14:paraId="09992943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586CA8E9" wp14:editId="5B98EAF1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53D0A284" w14:textId="39B40897" w:rsidR="00FD315C" w:rsidRDefault="007379F0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05F77E1E" w14:textId="6C4C2E1E" w:rsidR="00FD315C" w:rsidRDefault="007379F0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tests_2 - Copy</w:t>
          </w:r>
        </w:p>
      </w:tc>
      <w:tc>
        <w:tcPr>
          <w:tcW w:w="360" w:type="dxa"/>
          <w:vAlign w:val="bottom"/>
        </w:tcPr>
        <w:p w14:paraId="02AE086A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3F47F4DA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1EAFD" w14:textId="77777777" w:rsidR="007379F0" w:rsidRDefault="007379F0" w:rsidP="00F25CD7">
      <w:pPr>
        <w:spacing w:after="0" w:line="240" w:lineRule="auto"/>
      </w:pPr>
      <w:r>
        <w:separator/>
      </w:r>
    </w:p>
  </w:footnote>
  <w:footnote w:type="continuationSeparator" w:id="0">
    <w:p w14:paraId="5B98ABFC" w14:textId="77777777" w:rsidR="007379F0" w:rsidRDefault="007379F0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9F0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379F0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0C16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9FE1D"/>
  <w15:docId w15:val="{7BB993E3-2F70-4C20-B594-4A8B6B241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34" Type="http://schemas.openxmlformats.org/officeDocument/2006/relationships/image" Target="media/image28.jp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footer" Target="footer1.xml"/><Relationship Id="rId8" Type="http://schemas.openxmlformats.org/officeDocument/2006/relationships/image" Target="media/image2.jpeg"/><Relationship Id="rId3" Type="http://schemas.openxmlformats.org/officeDocument/2006/relationships/settings" Target="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6</TotalTime>
  <Pages>19</Pages>
  <Words>1730</Words>
  <Characters>9862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11569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Teja Durgam</dc:creator>
  <cp:lastModifiedBy>Teja Durgam</cp:lastModifiedBy>
  <cp:revision>1</cp:revision>
  <dcterms:created xsi:type="dcterms:W3CDTF">2025-11-28T17:03:00Z</dcterms:created>
  <dcterms:modified xsi:type="dcterms:W3CDTF">2025-11-28T17:09:00Z</dcterms:modified>
</cp:coreProperties>
</file>